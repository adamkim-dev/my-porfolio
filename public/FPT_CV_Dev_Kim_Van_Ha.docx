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96802" w14:textId="4BCD432A" w:rsidR="001365E6" w:rsidRDefault="001365E6">
      <w:pPr>
        <w:pStyle w:val="Title"/>
        <w:spacing w:before="0" w:after="0" w:line="312" w:lineRule="auto"/>
        <w:jc w:val="left"/>
        <w:outlineLvl w:val="9"/>
        <w:rPr>
          <w:rFonts w:ascii="Tahoma" w:hAnsi="Tahoma" w:cs="Tahoma"/>
          <w:lang w:val="en-US"/>
        </w:rPr>
      </w:pPr>
    </w:p>
    <w:p w14:paraId="4BB7FDDA" w14:textId="14E0F8F9" w:rsidR="001365E6" w:rsidRDefault="007304FF">
      <w:pPr>
        <w:pStyle w:val="Title"/>
        <w:spacing w:before="0" w:after="0" w:line="312" w:lineRule="auto"/>
        <w:outlineLvl w:val="9"/>
        <w:rPr>
          <w:rFonts w:ascii="Tahoma" w:hAnsi="Tahoma" w:cs="Tahoma"/>
          <w:lang w:val="en-US"/>
        </w:rPr>
      </w:pPr>
      <w:r>
        <w:rPr>
          <w:rFonts w:ascii="Tahoma" w:hAnsi="Tahoma" w:cs="Tahoma"/>
          <w:lang w:val="en-US"/>
        </w:rPr>
        <w:t>Kim Van Ha</w:t>
      </w:r>
    </w:p>
    <w:p w14:paraId="6C9267F6" w14:textId="0981989E" w:rsidR="001365E6" w:rsidRDefault="008459EF">
      <w:pPr>
        <w:pStyle w:val="Title"/>
        <w:spacing w:before="0" w:after="0" w:line="312" w:lineRule="auto"/>
        <w:outlineLvl w:val="9"/>
        <w:rPr>
          <w:rFonts w:ascii="Tahoma" w:hAnsi="Tahoma" w:cs="Tahoma"/>
          <w:lang w:val="en-US"/>
        </w:rPr>
      </w:pPr>
      <w:r>
        <w:rPr>
          <w:rFonts w:ascii="Tahoma" w:hAnsi="Tahoma" w:cs="Tahoma"/>
          <w:sz w:val="28"/>
          <w:szCs w:val="28"/>
          <w:lang w:val="en-US"/>
        </w:rPr>
        <w:t>Senior Developer</w:t>
      </w:r>
    </w:p>
    <w:p w14:paraId="47AB4B6B" w14:textId="77777777" w:rsidR="001365E6" w:rsidRDefault="001365E6">
      <w:pPr>
        <w:pStyle w:val="PlainText"/>
        <w:spacing w:after="0" w:line="312" w:lineRule="auto"/>
        <w:rPr>
          <w:rFonts w:ascii="Tahoma" w:hAnsi="Tahoma" w:cs="Tahoma"/>
          <w:sz w:val="22"/>
          <w:szCs w:val="22"/>
        </w:rPr>
      </w:pPr>
    </w:p>
    <w:p w14:paraId="117915E0" w14:textId="77777777" w:rsidR="001365E6" w:rsidRDefault="00664354">
      <w:pPr>
        <w:pStyle w:val="StyleStyleHeading3BottomSinglesolidlineAuto075ptLi"/>
        <w:spacing w:before="360" w:after="240" w:line="312" w:lineRule="auto"/>
        <w:rPr>
          <w:rFonts w:ascii="Tahoma" w:hAnsi="Tahoma" w:cs="Tahoma"/>
          <w:sz w:val="22"/>
          <w:szCs w:val="22"/>
        </w:rPr>
      </w:pPr>
      <w:r>
        <w:rPr>
          <w:rFonts w:ascii="Tahoma" w:hAnsi="Tahoma" w:cs="Tahoma"/>
          <w:sz w:val="22"/>
          <w:szCs w:val="22"/>
        </w:rPr>
        <w:t>SUMMARY</w:t>
      </w:r>
    </w:p>
    <w:p w14:paraId="7EF96947" w14:textId="41CD0B75" w:rsidR="003D7201" w:rsidRDefault="00F862B7">
      <w:pPr>
        <w:pStyle w:val="Heading4"/>
        <w:spacing w:line="312" w:lineRule="auto"/>
        <w:jc w:val="both"/>
        <w:rPr>
          <w:rFonts w:ascii="Avenir Next" w:hAnsi="Avenir Next"/>
          <w:color w:val="000000" w:themeColor="text1"/>
        </w:rPr>
      </w:pPr>
      <w:r w:rsidRPr="00F862B7">
        <w:rPr>
          <w:rFonts w:ascii="Avenir Next" w:hAnsi="Avenir Next"/>
          <w:b w:val="0"/>
          <w:bCs w:val="0"/>
          <w:i w:val="0"/>
          <w:iCs w:val="0"/>
          <w:color w:val="000000" w:themeColor="text1"/>
        </w:rPr>
        <w:t xml:space="preserve">I am a Senior Frontend Developer with </w:t>
      </w:r>
      <w:r w:rsidR="00750FE9">
        <w:rPr>
          <w:rFonts w:ascii="Avenir Next" w:hAnsi="Avenir Next"/>
          <w:b w:val="0"/>
          <w:bCs w:val="0"/>
          <w:i w:val="0"/>
          <w:iCs w:val="0"/>
          <w:color w:val="000000" w:themeColor="text1"/>
        </w:rPr>
        <w:t>almost</w:t>
      </w:r>
      <w:r w:rsidRPr="00F862B7">
        <w:rPr>
          <w:rFonts w:ascii="Avenir Next" w:hAnsi="Avenir Next"/>
          <w:b w:val="0"/>
          <w:bCs w:val="0"/>
          <w:i w:val="0"/>
          <w:iCs w:val="0"/>
          <w:color w:val="000000" w:themeColor="text1"/>
        </w:rPr>
        <w:t xml:space="preserve"> </w:t>
      </w:r>
      <w:r w:rsidR="00750FE9">
        <w:rPr>
          <w:rFonts w:ascii="Avenir Next" w:hAnsi="Avenir Next"/>
          <w:b w:val="0"/>
          <w:bCs w:val="0"/>
          <w:i w:val="0"/>
          <w:iCs w:val="0"/>
          <w:color w:val="000000" w:themeColor="text1"/>
        </w:rPr>
        <w:t>5</w:t>
      </w:r>
      <w:r w:rsidRPr="00F862B7">
        <w:rPr>
          <w:rFonts w:ascii="Avenir Next" w:hAnsi="Avenir Next"/>
          <w:b w:val="0"/>
          <w:bCs w:val="0"/>
          <w:i w:val="0"/>
          <w:iCs w:val="0"/>
          <w:color w:val="000000" w:themeColor="text1"/>
        </w:rPr>
        <w:t xml:space="preserve"> years of experience in JavaScript, ReactJS, and Next.js. I specialize in building reusable components using MUI 5 and Ant Design following Atomic Design principles. I knowledge about unit testing using Jest and React Testing Library, and end-to-end testing with Cypress. My project domain focus on Logistic, Finance, Ecommerce, …etc</w:t>
      </w:r>
      <w:r w:rsidRPr="00F862B7">
        <w:rPr>
          <w:rFonts w:ascii="Avenir Next" w:hAnsi="Avenir Next"/>
          <w:b w:val="0"/>
          <w:bCs w:val="0"/>
          <w:i w:val="0"/>
          <w:iCs w:val="0"/>
          <w:color w:val="000000" w:themeColor="text1"/>
        </w:rPr>
        <w:br/>
        <w:t>I also have experience with AWS, CI/CD processes, and basic NodeJS and ExpressJS for backend tasks.</w:t>
      </w:r>
      <w:r w:rsidRPr="00F862B7">
        <w:rPr>
          <w:rFonts w:ascii="Avenir Next" w:hAnsi="Avenir Next"/>
          <w:color w:val="000000" w:themeColor="text1"/>
        </w:rPr>
        <w:t xml:space="preserve"> </w:t>
      </w:r>
    </w:p>
    <w:p w14:paraId="2128080D" w14:textId="6042D530" w:rsidR="001365E6" w:rsidRPr="00C90735" w:rsidRDefault="00F862B7">
      <w:pPr>
        <w:pStyle w:val="Heading4"/>
        <w:spacing w:line="312" w:lineRule="auto"/>
        <w:jc w:val="both"/>
        <w:rPr>
          <w:rFonts w:ascii="Avenir Next" w:hAnsi="Avenir Next"/>
          <w:color w:val="000000" w:themeColor="text1"/>
        </w:rPr>
      </w:pPr>
      <w:r>
        <w:rPr>
          <w:rFonts w:ascii="Avenir Next" w:hAnsi="Avenir Next"/>
        </w:rPr>
        <w:br/>
      </w:r>
      <w:r w:rsidR="00664354">
        <w:rPr>
          <w:rFonts w:ascii="Tahoma" w:hAnsi="Tahoma" w:cs="Tahoma"/>
          <w:color w:val="000000" w:themeColor="text1"/>
        </w:rPr>
        <w:t>Specialties</w:t>
      </w:r>
    </w:p>
    <w:p w14:paraId="56C3B202" w14:textId="67A6E02A" w:rsidR="0093352F" w:rsidRPr="00C90735" w:rsidRDefault="002F6AE0" w:rsidP="0093352F">
      <w:pPr>
        <w:pStyle w:val="ListParagraph"/>
        <w:numPr>
          <w:ilvl w:val="0"/>
          <w:numId w:val="9"/>
        </w:numPr>
        <w:overflowPunct/>
        <w:autoSpaceDE/>
        <w:autoSpaceDN/>
        <w:adjustRightInd/>
        <w:spacing w:after="0" w:line="240" w:lineRule="auto"/>
        <w:textAlignment w:val="auto"/>
        <w:rPr>
          <w:rFonts w:asciiTheme="majorHAnsi" w:hAnsiTheme="majorHAnsi"/>
          <w:sz w:val="22"/>
          <w:szCs w:val="22"/>
          <w:lang w:val="en-VN"/>
        </w:rPr>
      </w:pPr>
      <w:r>
        <w:rPr>
          <w:rFonts w:asciiTheme="majorHAnsi" w:hAnsiTheme="majorHAnsi"/>
          <w:sz w:val="22"/>
          <w:szCs w:val="22"/>
        </w:rPr>
        <w:t>Almost 5</w:t>
      </w:r>
      <w:r w:rsidR="0093352F" w:rsidRPr="00C90735">
        <w:rPr>
          <w:rFonts w:asciiTheme="majorHAnsi" w:hAnsiTheme="majorHAnsi"/>
          <w:sz w:val="22"/>
          <w:szCs w:val="22"/>
          <w:lang w:val="en-VN"/>
        </w:rPr>
        <w:t xml:space="preserve"> years of experience in developing web applications with ReactJS, HTML, CSS, JavaScript, and Next.js. </w:t>
      </w:r>
    </w:p>
    <w:p w14:paraId="2C90DC68" w14:textId="77777777" w:rsidR="0093352F" w:rsidRPr="00C90735" w:rsidRDefault="0093352F" w:rsidP="0093352F">
      <w:pPr>
        <w:pStyle w:val="ListParagraph"/>
        <w:numPr>
          <w:ilvl w:val="0"/>
          <w:numId w:val="9"/>
        </w:numPr>
        <w:overflowPunct/>
        <w:autoSpaceDE/>
        <w:autoSpaceDN/>
        <w:adjustRightInd/>
        <w:spacing w:after="0" w:line="240" w:lineRule="auto"/>
        <w:textAlignment w:val="auto"/>
        <w:rPr>
          <w:rFonts w:asciiTheme="majorHAnsi" w:hAnsiTheme="majorHAnsi"/>
          <w:sz w:val="22"/>
          <w:szCs w:val="22"/>
          <w:lang w:val="en-VN"/>
        </w:rPr>
      </w:pPr>
      <w:r w:rsidRPr="00C90735">
        <w:rPr>
          <w:rFonts w:asciiTheme="majorHAnsi" w:hAnsiTheme="majorHAnsi"/>
          <w:sz w:val="22"/>
          <w:szCs w:val="22"/>
        </w:rPr>
        <w:t>Good</w:t>
      </w:r>
      <w:r w:rsidRPr="00C90735">
        <w:rPr>
          <w:rFonts w:asciiTheme="majorHAnsi" w:hAnsiTheme="majorHAnsi"/>
          <w:sz w:val="22"/>
          <w:szCs w:val="22"/>
          <w:lang w:val="en-VN"/>
        </w:rPr>
        <w:t xml:space="preserve"> English communication skills. </w:t>
      </w:r>
    </w:p>
    <w:p w14:paraId="4C6447EA" w14:textId="77777777" w:rsidR="0093352F" w:rsidRPr="00C90735" w:rsidRDefault="0093352F" w:rsidP="0093352F">
      <w:pPr>
        <w:pStyle w:val="ListParagraph"/>
        <w:numPr>
          <w:ilvl w:val="0"/>
          <w:numId w:val="9"/>
        </w:numPr>
        <w:overflowPunct/>
        <w:autoSpaceDE/>
        <w:autoSpaceDN/>
        <w:adjustRightInd/>
        <w:spacing w:after="0" w:line="240" w:lineRule="auto"/>
        <w:textAlignment w:val="auto"/>
        <w:rPr>
          <w:rFonts w:asciiTheme="majorHAnsi" w:hAnsiTheme="majorHAnsi"/>
          <w:sz w:val="22"/>
          <w:szCs w:val="22"/>
          <w:lang w:val="en-VN"/>
        </w:rPr>
      </w:pPr>
      <w:r w:rsidRPr="00C90735">
        <w:rPr>
          <w:rFonts w:asciiTheme="majorHAnsi" w:hAnsiTheme="majorHAnsi"/>
          <w:sz w:val="22"/>
          <w:szCs w:val="22"/>
          <w:lang w:val="en-VN"/>
        </w:rPr>
        <w:t xml:space="preserve">Strong experience in UI development using ReactJS, HTML5, CSS, JavaScript, jQuery, and Next.js. </w:t>
      </w:r>
    </w:p>
    <w:p w14:paraId="3E27B672" w14:textId="77777777" w:rsidR="0093352F" w:rsidRPr="00C90735" w:rsidRDefault="0093352F" w:rsidP="0093352F">
      <w:pPr>
        <w:pStyle w:val="ListParagraph"/>
        <w:numPr>
          <w:ilvl w:val="0"/>
          <w:numId w:val="9"/>
        </w:numPr>
        <w:overflowPunct/>
        <w:autoSpaceDE/>
        <w:autoSpaceDN/>
        <w:adjustRightInd/>
        <w:spacing w:after="0" w:line="240" w:lineRule="auto"/>
        <w:textAlignment w:val="auto"/>
        <w:rPr>
          <w:rFonts w:asciiTheme="majorHAnsi" w:hAnsiTheme="majorHAnsi"/>
          <w:sz w:val="22"/>
          <w:szCs w:val="22"/>
          <w:lang w:val="en-VN"/>
        </w:rPr>
      </w:pPr>
      <w:r w:rsidRPr="00C90735">
        <w:rPr>
          <w:rFonts w:asciiTheme="majorHAnsi" w:hAnsiTheme="majorHAnsi"/>
          <w:sz w:val="22"/>
          <w:szCs w:val="22"/>
          <w:lang w:val="en-VN"/>
        </w:rPr>
        <w:t xml:space="preserve">Expertise in building Design Systems based on Storybook, Material Design, and Ant Design, following the Atomic Design methodology. </w:t>
      </w:r>
    </w:p>
    <w:p w14:paraId="148F1679" w14:textId="77777777" w:rsidR="0093352F" w:rsidRPr="00C90735" w:rsidRDefault="0093352F" w:rsidP="0093352F">
      <w:pPr>
        <w:pStyle w:val="ListParagraph"/>
        <w:numPr>
          <w:ilvl w:val="0"/>
          <w:numId w:val="9"/>
        </w:numPr>
        <w:overflowPunct/>
        <w:autoSpaceDE/>
        <w:autoSpaceDN/>
        <w:adjustRightInd/>
        <w:spacing w:after="0" w:line="240" w:lineRule="auto"/>
        <w:textAlignment w:val="auto"/>
        <w:rPr>
          <w:rFonts w:asciiTheme="majorHAnsi" w:hAnsiTheme="majorHAnsi"/>
          <w:sz w:val="22"/>
          <w:szCs w:val="22"/>
          <w:lang w:val="en-VN"/>
        </w:rPr>
      </w:pPr>
      <w:r w:rsidRPr="00C90735">
        <w:rPr>
          <w:rFonts w:asciiTheme="majorHAnsi" w:hAnsiTheme="majorHAnsi"/>
          <w:sz w:val="22"/>
          <w:szCs w:val="22"/>
          <w:lang w:val="en-VN"/>
        </w:rPr>
        <w:t xml:space="preserve">Good knowledge of design patterns in JavaScript. </w:t>
      </w:r>
    </w:p>
    <w:p w14:paraId="505DD861" w14:textId="77777777" w:rsidR="0093352F" w:rsidRPr="00C90735" w:rsidRDefault="0093352F" w:rsidP="0093352F">
      <w:pPr>
        <w:pStyle w:val="ListParagraph"/>
        <w:numPr>
          <w:ilvl w:val="0"/>
          <w:numId w:val="9"/>
        </w:numPr>
        <w:overflowPunct/>
        <w:autoSpaceDE/>
        <w:autoSpaceDN/>
        <w:adjustRightInd/>
        <w:spacing w:after="0" w:line="240" w:lineRule="auto"/>
        <w:textAlignment w:val="auto"/>
        <w:rPr>
          <w:rFonts w:asciiTheme="majorHAnsi" w:hAnsiTheme="majorHAnsi"/>
          <w:sz w:val="22"/>
          <w:szCs w:val="22"/>
          <w:lang w:val="en-VN"/>
        </w:rPr>
      </w:pPr>
      <w:r w:rsidRPr="00C90735">
        <w:rPr>
          <w:rFonts w:asciiTheme="majorHAnsi" w:hAnsiTheme="majorHAnsi"/>
          <w:sz w:val="22"/>
          <w:szCs w:val="22"/>
        </w:rPr>
        <w:t xml:space="preserve">Proficient in Unit Testing wth Jest </w:t>
      </w:r>
    </w:p>
    <w:p w14:paraId="3B42D276" w14:textId="77777777" w:rsidR="0093352F" w:rsidRPr="00C90735" w:rsidRDefault="0093352F" w:rsidP="0093352F">
      <w:pPr>
        <w:pStyle w:val="ListParagraph"/>
        <w:numPr>
          <w:ilvl w:val="0"/>
          <w:numId w:val="9"/>
        </w:numPr>
        <w:overflowPunct/>
        <w:autoSpaceDE/>
        <w:autoSpaceDN/>
        <w:adjustRightInd/>
        <w:spacing w:after="0" w:line="240" w:lineRule="auto"/>
        <w:textAlignment w:val="auto"/>
        <w:rPr>
          <w:rFonts w:asciiTheme="majorHAnsi" w:hAnsiTheme="majorHAnsi"/>
          <w:sz w:val="22"/>
          <w:szCs w:val="22"/>
          <w:lang w:val="en-VN"/>
        </w:rPr>
      </w:pPr>
      <w:r w:rsidRPr="00C90735">
        <w:rPr>
          <w:rFonts w:asciiTheme="majorHAnsi" w:hAnsiTheme="majorHAnsi"/>
          <w:sz w:val="22"/>
          <w:szCs w:val="22"/>
          <w:lang w:val="en-VN"/>
        </w:rPr>
        <w:t xml:space="preserve">Working knowledge of web protocols and standards (HTTP, HTML5/XHTML/XHTML-MP, CSS3). </w:t>
      </w:r>
    </w:p>
    <w:p w14:paraId="0D90CED0" w14:textId="77777777" w:rsidR="0093352F" w:rsidRPr="00C90735" w:rsidRDefault="0093352F" w:rsidP="0093352F">
      <w:pPr>
        <w:pStyle w:val="ListParagraph"/>
        <w:numPr>
          <w:ilvl w:val="0"/>
          <w:numId w:val="9"/>
        </w:numPr>
        <w:overflowPunct/>
        <w:autoSpaceDE/>
        <w:autoSpaceDN/>
        <w:adjustRightInd/>
        <w:spacing w:after="0" w:line="240" w:lineRule="auto"/>
        <w:textAlignment w:val="auto"/>
        <w:rPr>
          <w:rFonts w:asciiTheme="majorHAnsi" w:hAnsiTheme="majorHAnsi"/>
          <w:sz w:val="22"/>
          <w:szCs w:val="22"/>
          <w:lang w:val="en-VN"/>
        </w:rPr>
      </w:pPr>
      <w:r w:rsidRPr="00C90735">
        <w:rPr>
          <w:rFonts w:asciiTheme="majorHAnsi" w:hAnsiTheme="majorHAnsi"/>
          <w:sz w:val="22"/>
          <w:szCs w:val="22"/>
          <w:lang w:val="en-VN"/>
        </w:rPr>
        <w:t xml:space="preserve">Proficient in customizing CSS frameworks like Bootstrap and Foundation using CSS preprocessors such as LESS or SASS, along with Compass. </w:t>
      </w:r>
    </w:p>
    <w:p w14:paraId="075AC228" w14:textId="77777777" w:rsidR="0093352F" w:rsidRPr="00C90735" w:rsidRDefault="0093352F" w:rsidP="0093352F">
      <w:pPr>
        <w:pStyle w:val="ListParagraph"/>
        <w:numPr>
          <w:ilvl w:val="0"/>
          <w:numId w:val="9"/>
        </w:numPr>
        <w:overflowPunct/>
        <w:autoSpaceDE/>
        <w:autoSpaceDN/>
        <w:adjustRightInd/>
        <w:spacing w:after="0" w:line="240" w:lineRule="auto"/>
        <w:textAlignment w:val="auto"/>
        <w:rPr>
          <w:rFonts w:asciiTheme="majorHAnsi" w:hAnsiTheme="majorHAnsi"/>
          <w:sz w:val="22"/>
          <w:szCs w:val="22"/>
          <w:lang w:val="en-VN"/>
        </w:rPr>
      </w:pPr>
      <w:r w:rsidRPr="00C90735">
        <w:rPr>
          <w:rFonts w:asciiTheme="majorHAnsi" w:hAnsiTheme="majorHAnsi"/>
          <w:sz w:val="22"/>
          <w:szCs w:val="22"/>
          <w:lang w:val="en-VN"/>
        </w:rPr>
        <w:t xml:space="preserve">Implemented user-friendly plugins for Bootstrap, Ant Design, Material UI, and TailwindCSS for building components like carousels, accordions, and modal windows. </w:t>
      </w:r>
    </w:p>
    <w:p w14:paraId="407CC344" w14:textId="77777777" w:rsidR="0093352F" w:rsidRPr="00C90735" w:rsidRDefault="0093352F" w:rsidP="0093352F">
      <w:pPr>
        <w:pStyle w:val="ListParagraph"/>
        <w:numPr>
          <w:ilvl w:val="0"/>
          <w:numId w:val="9"/>
        </w:numPr>
        <w:overflowPunct/>
        <w:autoSpaceDE/>
        <w:autoSpaceDN/>
        <w:adjustRightInd/>
        <w:spacing w:after="0" w:line="240" w:lineRule="auto"/>
        <w:textAlignment w:val="auto"/>
        <w:rPr>
          <w:rFonts w:asciiTheme="majorHAnsi" w:hAnsiTheme="majorHAnsi"/>
          <w:sz w:val="22"/>
          <w:szCs w:val="22"/>
          <w:lang w:val="en-VN"/>
        </w:rPr>
      </w:pPr>
      <w:r w:rsidRPr="00C90735">
        <w:rPr>
          <w:rFonts w:asciiTheme="majorHAnsi" w:hAnsiTheme="majorHAnsi"/>
          <w:sz w:val="22"/>
          <w:szCs w:val="22"/>
          <w:lang w:val="en-VN"/>
        </w:rPr>
        <w:t xml:space="preserve">Strong expertise in analyzing the Document Object Model (DOM) layout, DOM functions, and JavaScript functions, as well as cross-browser cascading styles using Firebug and Developer Tools. </w:t>
      </w:r>
    </w:p>
    <w:p w14:paraId="0D5BE884" w14:textId="77777777" w:rsidR="0093352F" w:rsidRPr="00C90735" w:rsidRDefault="0093352F" w:rsidP="0093352F">
      <w:pPr>
        <w:pStyle w:val="ListParagraph"/>
        <w:numPr>
          <w:ilvl w:val="0"/>
          <w:numId w:val="9"/>
        </w:numPr>
        <w:overflowPunct/>
        <w:autoSpaceDE/>
        <w:autoSpaceDN/>
        <w:adjustRightInd/>
        <w:spacing w:after="0" w:line="240" w:lineRule="auto"/>
        <w:textAlignment w:val="auto"/>
        <w:rPr>
          <w:rFonts w:asciiTheme="majorHAnsi" w:hAnsiTheme="majorHAnsi"/>
          <w:sz w:val="22"/>
          <w:szCs w:val="22"/>
          <w:lang w:val="en-VN"/>
        </w:rPr>
      </w:pPr>
      <w:r w:rsidRPr="00C90735">
        <w:rPr>
          <w:rFonts w:asciiTheme="majorHAnsi" w:hAnsiTheme="majorHAnsi"/>
          <w:sz w:val="22"/>
          <w:szCs w:val="22"/>
          <w:lang w:val="en-VN"/>
        </w:rPr>
        <w:t xml:space="preserve">Proficient in using ReactJS to develop Single Page Applications (SPAs). </w:t>
      </w:r>
    </w:p>
    <w:p w14:paraId="19F3B725" w14:textId="77777777" w:rsidR="0093352F" w:rsidRPr="00C90735" w:rsidRDefault="0093352F" w:rsidP="0093352F">
      <w:pPr>
        <w:pStyle w:val="ListParagraph"/>
        <w:numPr>
          <w:ilvl w:val="0"/>
          <w:numId w:val="9"/>
        </w:numPr>
        <w:overflowPunct/>
        <w:autoSpaceDE/>
        <w:autoSpaceDN/>
        <w:adjustRightInd/>
        <w:spacing w:after="0" w:line="240" w:lineRule="auto"/>
        <w:textAlignment w:val="auto"/>
        <w:rPr>
          <w:rFonts w:asciiTheme="majorHAnsi" w:hAnsiTheme="majorHAnsi"/>
          <w:sz w:val="22"/>
          <w:szCs w:val="22"/>
          <w:lang w:val="en-VN"/>
        </w:rPr>
      </w:pPr>
      <w:r w:rsidRPr="00C90735">
        <w:rPr>
          <w:rFonts w:asciiTheme="majorHAnsi" w:hAnsiTheme="majorHAnsi"/>
          <w:sz w:val="22"/>
          <w:szCs w:val="22"/>
          <w:lang w:val="en-VN"/>
        </w:rPr>
        <w:t xml:space="preserve">Experienced in working with Redux architecture and applying complex Object-Oriented concepts to improve website performance. </w:t>
      </w:r>
    </w:p>
    <w:p w14:paraId="35C5B9D8" w14:textId="77777777" w:rsidR="0093352F" w:rsidRPr="00C90735" w:rsidRDefault="0093352F" w:rsidP="0093352F">
      <w:pPr>
        <w:pStyle w:val="ListParagraph"/>
        <w:numPr>
          <w:ilvl w:val="0"/>
          <w:numId w:val="9"/>
        </w:numPr>
        <w:overflowPunct/>
        <w:autoSpaceDE/>
        <w:autoSpaceDN/>
        <w:adjustRightInd/>
        <w:spacing w:after="0" w:line="240" w:lineRule="auto"/>
        <w:textAlignment w:val="auto"/>
        <w:rPr>
          <w:rFonts w:asciiTheme="majorHAnsi" w:hAnsiTheme="majorHAnsi"/>
          <w:sz w:val="22"/>
          <w:szCs w:val="22"/>
          <w:lang w:val="en-VN"/>
        </w:rPr>
      </w:pPr>
      <w:r w:rsidRPr="00C90735">
        <w:rPr>
          <w:rFonts w:asciiTheme="majorHAnsi" w:hAnsiTheme="majorHAnsi"/>
          <w:sz w:val="22"/>
          <w:szCs w:val="22"/>
          <w:lang w:val="en-VN"/>
        </w:rPr>
        <w:t xml:space="preserve">Familiar with ReactJS components, forms, events, keys, routing, Redux, animations, and the Flux concept. </w:t>
      </w:r>
    </w:p>
    <w:p w14:paraId="7D775E2B" w14:textId="77777777" w:rsidR="0093352F" w:rsidRPr="00C90735" w:rsidRDefault="0093352F" w:rsidP="0093352F">
      <w:pPr>
        <w:pStyle w:val="ListParagraph"/>
        <w:numPr>
          <w:ilvl w:val="0"/>
          <w:numId w:val="9"/>
        </w:numPr>
        <w:overflowPunct/>
        <w:autoSpaceDE/>
        <w:autoSpaceDN/>
        <w:adjustRightInd/>
        <w:spacing w:after="0" w:line="240" w:lineRule="auto"/>
        <w:textAlignment w:val="auto"/>
        <w:rPr>
          <w:rFonts w:asciiTheme="majorHAnsi" w:hAnsiTheme="majorHAnsi"/>
          <w:sz w:val="22"/>
          <w:szCs w:val="22"/>
          <w:lang w:val="en-VN"/>
        </w:rPr>
      </w:pPr>
      <w:r w:rsidRPr="00C90735">
        <w:rPr>
          <w:rFonts w:asciiTheme="majorHAnsi" w:hAnsiTheme="majorHAnsi"/>
          <w:sz w:val="22"/>
          <w:szCs w:val="22"/>
          <w:lang w:val="en-VN"/>
        </w:rPr>
        <w:t xml:space="preserve">Experienced in version control tools like GIT and ClearCase for source code version management. </w:t>
      </w:r>
    </w:p>
    <w:p w14:paraId="67649B7E" w14:textId="77777777" w:rsidR="0093352F" w:rsidRPr="00C90735" w:rsidRDefault="0093352F" w:rsidP="0093352F">
      <w:pPr>
        <w:pStyle w:val="ListParagraph"/>
        <w:numPr>
          <w:ilvl w:val="0"/>
          <w:numId w:val="9"/>
        </w:numPr>
        <w:overflowPunct/>
        <w:autoSpaceDE/>
        <w:autoSpaceDN/>
        <w:adjustRightInd/>
        <w:spacing w:after="0" w:line="240" w:lineRule="auto"/>
        <w:textAlignment w:val="auto"/>
        <w:rPr>
          <w:rFonts w:asciiTheme="majorHAnsi" w:hAnsiTheme="majorHAnsi"/>
          <w:sz w:val="22"/>
          <w:szCs w:val="22"/>
          <w:lang w:val="en-VN"/>
        </w:rPr>
      </w:pPr>
      <w:r w:rsidRPr="00C90735">
        <w:rPr>
          <w:rFonts w:asciiTheme="majorHAnsi" w:hAnsiTheme="majorHAnsi"/>
          <w:sz w:val="22"/>
          <w:szCs w:val="22"/>
          <w:lang w:val="en-VN"/>
        </w:rPr>
        <w:t xml:space="preserve">Ability to quickly learn new technologies. </w:t>
      </w:r>
    </w:p>
    <w:p w14:paraId="19AE24FD" w14:textId="77777777" w:rsidR="0093352F" w:rsidRPr="00C90735" w:rsidRDefault="0093352F" w:rsidP="0093352F">
      <w:pPr>
        <w:pStyle w:val="ListParagraph"/>
        <w:numPr>
          <w:ilvl w:val="0"/>
          <w:numId w:val="9"/>
        </w:numPr>
        <w:overflowPunct/>
        <w:autoSpaceDE/>
        <w:autoSpaceDN/>
        <w:adjustRightInd/>
        <w:spacing w:after="0" w:line="240" w:lineRule="auto"/>
        <w:textAlignment w:val="auto"/>
        <w:rPr>
          <w:rFonts w:asciiTheme="majorHAnsi" w:hAnsiTheme="majorHAnsi"/>
          <w:sz w:val="22"/>
          <w:szCs w:val="22"/>
          <w:lang w:val="en-VN"/>
        </w:rPr>
      </w:pPr>
      <w:r w:rsidRPr="00C90735">
        <w:rPr>
          <w:rFonts w:asciiTheme="majorHAnsi" w:hAnsiTheme="majorHAnsi"/>
          <w:sz w:val="22"/>
          <w:szCs w:val="22"/>
          <w:lang w:val="en-VN"/>
        </w:rPr>
        <w:t xml:space="preserve">Capable of working independently as well as part of a team. </w:t>
      </w:r>
    </w:p>
    <w:p w14:paraId="48CDCD2F" w14:textId="77777777" w:rsidR="0093352F" w:rsidRPr="00C90735" w:rsidRDefault="0093352F" w:rsidP="0093352F">
      <w:pPr>
        <w:pStyle w:val="ListParagraph"/>
        <w:numPr>
          <w:ilvl w:val="0"/>
          <w:numId w:val="9"/>
        </w:numPr>
        <w:overflowPunct/>
        <w:autoSpaceDE/>
        <w:autoSpaceDN/>
        <w:adjustRightInd/>
        <w:spacing w:after="0" w:line="240" w:lineRule="auto"/>
        <w:textAlignment w:val="auto"/>
        <w:rPr>
          <w:rFonts w:asciiTheme="majorHAnsi" w:hAnsiTheme="majorHAnsi"/>
          <w:sz w:val="22"/>
          <w:szCs w:val="22"/>
          <w:lang w:val="en-VN"/>
        </w:rPr>
      </w:pPr>
      <w:r w:rsidRPr="00C90735">
        <w:rPr>
          <w:rFonts w:asciiTheme="majorHAnsi" w:hAnsiTheme="majorHAnsi"/>
          <w:sz w:val="22"/>
          <w:szCs w:val="22"/>
          <w:lang w:val="en-VN"/>
        </w:rPr>
        <w:t xml:space="preserve">Able to work effectively under high pressure. </w:t>
      </w:r>
    </w:p>
    <w:p w14:paraId="5994B252" w14:textId="2D59073C" w:rsidR="0093352F" w:rsidRPr="00C90735" w:rsidRDefault="0093352F" w:rsidP="0093352F">
      <w:pPr>
        <w:pStyle w:val="ListParagraph"/>
        <w:numPr>
          <w:ilvl w:val="0"/>
          <w:numId w:val="9"/>
        </w:numPr>
        <w:overflowPunct/>
        <w:autoSpaceDE/>
        <w:autoSpaceDN/>
        <w:adjustRightInd/>
        <w:spacing w:after="0" w:line="240" w:lineRule="auto"/>
        <w:textAlignment w:val="auto"/>
        <w:rPr>
          <w:rFonts w:asciiTheme="majorHAnsi" w:hAnsiTheme="majorHAnsi"/>
          <w:sz w:val="22"/>
          <w:szCs w:val="22"/>
          <w:lang w:val="en-VN"/>
        </w:rPr>
      </w:pPr>
      <w:r w:rsidRPr="00C90735">
        <w:rPr>
          <w:rFonts w:asciiTheme="majorHAnsi" w:hAnsiTheme="majorHAnsi"/>
          <w:sz w:val="22"/>
          <w:szCs w:val="22"/>
          <w:lang w:val="en-VN"/>
        </w:rPr>
        <w:t>Proactive thinker.</w:t>
      </w:r>
    </w:p>
    <w:p w14:paraId="5AB8C6C4" w14:textId="77777777" w:rsidR="001365E6" w:rsidRDefault="00664354">
      <w:pPr>
        <w:pStyle w:val="Heading4"/>
        <w:spacing w:line="312" w:lineRule="auto"/>
        <w:jc w:val="both"/>
        <w:rPr>
          <w:rFonts w:ascii="Tahoma" w:hAnsi="Tahoma" w:cs="Tahoma"/>
          <w:color w:val="000000" w:themeColor="text1"/>
        </w:rPr>
      </w:pPr>
      <w:r>
        <w:rPr>
          <w:rFonts w:ascii="Tahoma" w:hAnsi="Tahoma" w:cs="Tahoma"/>
          <w:color w:val="000000" w:themeColor="text1"/>
        </w:rPr>
        <w:lastRenderedPageBreak/>
        <w:t>Industry Experience</w:t>
      </w:r>
    </w:p>
    <w:p w14:paraId="2CCDE9B4" w14:textId="52FB7320" w:rsidR="00A249F4" w:rsidRDefault="00664354" w:rsidP="00484DCB">
      <w:pPr>
        <w:pStyle w:val="ListParagraph"/>
        <w:numPr>
          <w:ilvl w:val="0"/>
          <w:numId w:val="5"/>
        </w:numPr>
        <w:spacing w:after="0" w:line="312" w:lineRule="auto"/>
        <w:jc w:val="both"/>
        <w:textAlignment w:val="auto"/>
        <w:rPr>
          <w:rFonts w:ascii="Tahoma" w:hAnsi="Tahoma" w:cs="Tahoma"/>
        </w:rPr>
      </w:pPr>
      <w:r>
        <w:rPr>
          <w:rFonts w:ascii="Tahoma" w:hAnsi="Tahoma" w:cs="Tahoma"/>
        </w:rPr>
        <w:t xml:space="preserve">Experience in various domains: </w:t>
      </w:r>
      <w:r>
        <w:rPr>
          <w:rStyle w:val="normaltextrun"/>
          <w:rFonts w:ascii="Tahoma" w:hAnsi="Tahoma" w:cs="Tahoma"/>
          <w:color w:val="000000"/>
          <w:shd w:val="clear" w:color="auto" w:fill="FFFFFF"/>
        </w:rPr>
        <w:t>E-commerce,</w:t>
      </w:r>
      <w:r>
        <w:rPr>
          <w:rStyle w:val="normaltextrun"/>
          <w:rFonts w:ascii="Tahoma" w:hAnsi="Tahoma" w:cs="Tahoma"/>
          <w:color w:val="000000"/>
        </w:rPr>
        <w:t xml:space="preserve"> Logistics</w:t>
      </w:r>
      <w:r w:rsidR="00BB0876">
        <w:rPr>
          <w:rStyle w:val="normaltextrun"/>
          <w:rFonts w:ascii="Tahoma" w:hAnsi="Tahoma" w:cs="Tahoma"/>
          <w:color w:val="000000"/>
        </w:rPr>
        <w:t>, Loyalty</w:t>
      </w:r>
      <w:r>
        <w:rPr>
          <w:rFonts w:ascii="Tahoma" w:hAnsi="Tahoma" w:cs="Tahoma"/>
        </w:rPr>
        <w:t>.</w:t>
      </w:r>
    </w:p>
    <w:p w14:paraId="4A779DB9" w14:textId="77777777" w:rsidR="00236B12" w:rsidRPr="00236B12" w:rsidRDefault="00236B12" w:rsidP="00236B12">
      <w:pPr>
        <w:spacing w:after="0" w:line="312" w:lineRule="auto"/>
        <w:jc w:val="both"/>
        <w:textAlignment w:val="auto"/>
        <w:rPr>
          <w:rFonts w:ascii="Tahoma" w:hAnsi="Tahoma" w:cs="Tahoma"/>
        </w:rPr>
      </w:pPr>
    </w:p>
    <w:p w14:paraId="4358CAD4" w14:textId="1ACE3606" w:rsidR="002504C9" w:rsidRPr="001C63EC" w:rsidRDefault="00664354" w:rsidP="001C63EC">
      <w:pPr>
        <w:pStyle w:val="StyleStyleHeading3BottomSinglesolidlineAuto075ptLi"/>
        <w:spacing w:before="360" w:after="240" w:line="312" w:lineRule="auto"/>
        <w:jc w:val="both"/>
        <w:rPr>
          <w:rFonts w:ascii="Tahoma" w:hAnsi="Tahoma" w:cs="Tahoma"/>
          <w:sz w:val="22"/>
          <w:szCs w:val="22"/>
        </w:rPr>
      </w:pPr>
      <w:r>
        <w:rPr>
          <w:rFonts w:ascii="Tahoma" w:hAnsi="Tahoma" w:cs="Tahoma"/>
          <w:sz w:val="22"/>
          <w:szCs w:val="22"/>
        </w:rPr>
        <w:t>TECHNICAL STACKS</w:t>
      </w:r>
    </w:p>
    <w:p w14:paraId="3A6A380D" w14:textId="77777777" w:rsidR="001365E6" w:rsidRPr="003008B0" w:rsidRDefault="00664354">
      <w:pPr>
        <w:spacing w:line="276" w:lineRule="auto"/>
        <w:rPr>
          <w:rFonts w:ascii="Tahoma Bold" w:eastAsia="Tahoma Bold" w:hAnsi="Tahoma Bold" w:cs="Tahoma Bold"/>
          <w:b/>
          <w:bCs/>
          <w:color w:val="000000"/>
          <w:u w:val="single"/>
        </w:rPr>
      </w:pPr>
      <w:r w:rsidRPr="003008B0">
        <w:rPr>
          <w:rFonts w:ascii="Tahoma Bold" w:eastAsia="Tahoma Bold" w:hAnsi="Tahoma Bold" w:cs="Tahoma Bold"/>
          <w:b/>
          <w:bCs/>
          <w:color w:val="000000"/>
          <w:u w:val="single"/>
        </w:rPr>
        <w:t>TECHNICAL EXPERTISE &amp; SKILLS</w:t>
      </w:r>
    </w:p>
    <w:p w14:paraId="17F51C3F" w14:textId="77777777" w:rsidR="001365E6" w:rsidRPr="003008B0" w:rsidRDefault="00664354">
      <w:pPr>
        <w:spacing w:before="240" w:line="276" w:lineRule="auto"/>
        <w:rPr>
          <w:rFonts w:ascii="Tahoma Bold" w:eastAsia="Tahoma Bold" w:hAnsi="Tahoma Bold" w:cs="Tahoma Bold"/>
          <w:b/>
          <w:bCs/>
          <w:color w:val="000000"/>
        </w:rPr>
      </w:pPr>
      <w:r w:rsidRPr="003008B0">
        <w:rPr>
          <w:rFonts w:ascii="Tahoma Bold" w:eastAsia="Tahoma Bold" w:hAnsi="Tahoma Bold" w:cs="Tahoma Bold"/>
          <w:b/>
          <w:bCs/>
          <w:color w:val="000000"/>
        </w:rPr>
        <w:t>Proficiency Description</w:t>
      </w:r>
    </w:p>
    <w:p w14:paraId="31496857" w14:textId="77777777" w:rsidR="001365E6" w:rsidRDefault="00664354">
      <w:pPr>
        <w:spacing w:after="0" w:line="276" w:lineRule="auto"/>
        <w:ind w:left="180"/>
        <w:rPr>
          <w:rFonts w:ascii="Tahoma" w:eastAsia="Tahoma" w:hAnsi="Tahoma" w:cs="Tahoma"/>
          <w:color w:val="000000"/>
        </w:rPr>
      </w:pPr>
      <w:r w:rsidRPr="00657D87">
        <w:rPr>
          <w:rFonts w:ascii="Tahoma Bold" w:eastAsia="Tahoma Bold" w:hAnsi="Tahoma Bold" w:cs="Tahoma Bold"/>
          <w:b/>
          <w:bCs/>
          <w:color w:val="000000"/>
        </w:rPr>
        <w:t>1-Basic knowledge:</w:t>
      </w:r>
      <w:r>
        <w:rPr>
          <w:rFonts w:ascii="Tahoma Bold" w:eastAsia="Tahoma Bold" w:hAnsi="Tahoma Bold" w:cs="Tahoma Bold"/>
          <w:color w:val="000000"/>
        </w:rPr>
        <w:t xml:space="preserve"> </w:t>
      </w:r>
      <w:r>
        <w:rPr>
          <w:rFonts w:ascii="Tahoma" w:eastAsia="Tahoma" w:hAnsi="Tahoma" w:cs="Tahoma"/>
          <w:color w:val="000000"/>
        </w:rPr>
        <w:t>Basic knowledge, needs much guidance and support in using the competence</w:t>
      </w:r>
    </w:p>
    <w:p w14:paraId="6834A812" w14:textId="77777777" w:rsidR="001365E6" w:rsidRDefault="00664354">
      <w:pPr>
        <w:spacing w:after="0" w:line="276" w:lineRule="auto"/>
        <w:ind w:left="180"/>
        <w:rPr>
          <w:rFonts w:ascii="Tahoma" w:eastAsia="Tahoma" w:hAnsi="Tahoma" w:cs="Tahoma"/>
          <w:color w:val="000000"/>
        </w:rPr>
      </w:pPr>
      <w:r w:rsidRPr="00657D87">
        <w:rPr>
          <w:rFonts w:ascii="Tahoma Bold" w:eastAsia="Tahoma Bold" w:hAnsi="Tahoma Bold" w:cs="Tahoma Bold"/>
          <w:b/>
          <w:bCs/>
          <w:color w:val="000000"/>
        </w:rPr>
        <w:t>2-Limited experience:</w:t>
      </w:r>
      <w:r>
        <w:rPr>
          <w:rFonts w:ascii="Tahoma Bold" w:eastAsia="Tahoma Bold" w:hAnsi="Tahoma Bold" w:cs="Tahoma Bold"/>
          <w:color w:val="000000"/>
        </w:rPr>
        <w:t xml:space="preserve"> </w:t>
      </w:r>
      <w:r>
        <w:rPr>
          <w:rFonts w:ascii="Tahoma" w:eastAsia="Tahoma" w:hAnsi="Tahoma" w:cs="Tahoma"/>
          <w:color w:val="000000"/>
        </w:rPr>
        <w:t>Able to work in the area, needs some guidance in using the competence</w:t>
      </w:r>
    </w:p>
    <w:p w14:paraId="4720ABE8" w14:textId="77777777" w:rsidR="001365E6" w:rsidRDefault="00664354">
      <w:pPr>
        <w:spacing w:after="0" w:line="276" w:lineRule="auto"/>
        <w:ind w:left="180"/>
        <w:rPr>
          <w:rFonts w:ascii="Tahoma" w:eastAsia="Tahoma" w:hAnsi="Tahoma" w:cs="Tahoma"/>
          <w:color w:val="000000"/>
        </w:rPr>
      </w:pPr>
      <w:r w:rsidRPr="00657D87">
        <w:rPr>
          <w:rFonts w:ascii="Tahoma Bold" w:eastAsia="Tahoma Bold" w:hAnsi="Tahoma Bold" w:cs="Tahoma Bold"/>
          <w:b/>
          <w:bCs/>
          <w:color w:val="000000"/>
        </w:rPr>
        <w:t>3-Practical application:</w:t>
      </w:r>
      <w:r>
        <w:rPr>
          <w:rFonts w:ascii="Tahoma Bold" w:eastAsia="Tahoma Bold" w:hAnsi="Tahoma Bold" w:cs="Tahoma Bold"/>
          <w:color w:val="000000"/>
        </w:rPr>
        <w:t xml:space="preserve"> </w:t>
      </w:r>
      <w:r>
        <w:rPr>
          <w:rFonts w:ascii="Tahoma" w:eastAsia="Tahoma" w:hAnsi="Tahoma" w:cs="Tahoma"/>
          <w:color w:val="000000"/>
        </w:rPr>
        <w:t>Good knowledge and skills, works independently, has sound experience in using the competence.</w:t>
      </w:r>
    </w:p>
    <w:p w14:paraId="4B6FB64D" w14:textId="77777777" w:rsidR="001365E6" w:rsidRDefault="00664354">
      <w:pPr>
        <w:spacing w:after="0" w:line="276" w:lineRule="auto"/>
        <w:ind w:left="180"/>
        <w:rPr>
          <w:rFonts w:ascii="Tahoma" w:eastAsia="Tahoma" w:hAnsi="Tahoma" w:cs="Tahoma"/>
          <w:color w:val="000000"/>
        </w:rPr>
      </w:pPr>
      <w:r w:rsidRPr="00657D87">
        <w:rPr>
          <w:rFonts w:ascii="Tahoma Bold" w:eastAsia="Tahoma Bold" w:hAnsi="Tahoma Bold" w:cs="Tahoma Bold"/>
          <w:b/>
          <w:bCs/>
          <w:color w:val="000000"/>
        </w:rPr>
        <w:t>4-Applied theory:</w:t>
      </w:r>
      <w:r>
        <w:rPr>
          <w:rFonts w:ascii="Tahoma Bold" w:eastAsia="Tahoma Bold" w:hAnsi="Tahoma Bold" w:cs="Tahoma Bold"/>
          <w:color w:val="000000"/>
        </w:rPr>
        <w:t xml:space="preserve"> </w:t>
      </w:r>
      <w:r>
        <w:rPr>
          <w:rFonts w:ascii="Tahoma" w:eastAsia="Tahoma" w:hAnsi="Tahoma" w:cs="Tahoma"/>
          <w:color w:val="000000"/>
        </w:rPr>
        <w:t>Advanced knowledge and skills, provides guidance and direction to others</w:t>
      </w:r>
    </w:p>
    <w:p w14:paraId="17B18BB4" w14:textId="77777777" w:rsidR="001365E6" w:rsidRDefault="00664354">
      <w:pPr>
        <w:spacing w:after="0" w:line="276" w:lineRule="auto"/>
        <w:ind w:left="180"/>
        <w:rPr>
          <w:rFonts w:ascii="Tahoma" w:eastAsia="Tahoma" w:hAnsi="Tahoma" w:cs="Tahoma"/>
          <w:color w:val="000000"/>
        </w:rPr>
      </w:pPr>
      <w:r w:rsidRPr="00657D87">
        <w:rPr>
          <w:rFonts w:ascii="Tahoma Bold" w:eastAsia="Tahoma Bold" w:hAnsi="Tahoma Bold" w:cs="Tahoma Bold"/>
          <w:b/>
          <w:bCs/>
          <w:color w:val="000000"/>
        </w:rPr>
        <w:t>5-Recognized authority:</w:t>
      </w:r>
      <w:r>
        <w:rPr>
          <w:rFonts w:ascii="Tahoma Bold" w:eastAsia="Tahoma Bold" w:hAnsi="Tahoma Bold" w:cs="Tahoma Bold"/>
          <w:color w:val="000000"/>
        </w:rPr>
        <w:t xml:space="preserve"> </w:t>
      </w:r>
      <w:r>
        <w:rPr>
          <w:rFonts w:ascii="Tahoma" w:eastAsia="Tahoma" w:hAnsi="Tahoma" w:cs="Tahoma"/>
          <w:color w:val="000000"/>
        </w:rPr>
        <w:t>Exceptional knowledge and skills, perceived as an authority in this competence area, is innovative in using the competence.</w:t>
      </w:r>
    </w:p>
    <w:p w14:paraId="1149492B" w14:textId="03161203" w:rsidR="001365E6" w:rsidRDefault="001365E6">
      <w:pPr>
        <w:spacing w:after="0" w:line="276" w:lineRule="auto"/>
        <w:ind w:left="180"/>
        <w:rPr>
          <w:rFonts w:ascii="Tahoma" w:eastAsia="Tahoma" w:hAnsi="Tahoma" w:cs="Tahoma"/>
          <w:color w:val="000000"/>
        </w:rPr>
      </w:pPr>
    </w:p>
    <w:p w14:paraId="00BDB105" w14:textId="77777777" w:rsidR="00C320F1" w:rsidRDefault="00C320F1">
      <w:pPr>
        <w:spacing w:after="0" w:line="276" w:lineRule="auto"/>
        <w:ind w:left="180"/>
        <w:rPr>
          <w:rFonts w:ascii="Tahoma" w:eastAsia="Tahoma" w:hAnsi="Tahoma" w:cs="Tahoma"/>
          <w:color w:val="000000"/>
        </w:rPr>
      </w:pPr>
    </w:p>
    <w:p w14:paraId="4388A2C1" w14:textId="77777777" w:rsidR="001365E6" w:rsidRPr="003008B0" w:rsidRDefault="00664354">
      <w:pPr>
        <w:spacing w:after="200" w:line="276" w:lineRule="auto"/>
        <w:ind w:firstLine="90"/>
        <w:rPr>
          <w:rFonts w:ascii="Tahoma Bold" w:eastAsia="Tahoma Bold" w:hAnsi="Tahoma Bold" w:cs="Tahoma Bold"/>
          <w:b/>
          <w:bCs/>
          <w:color w:val="000000"/>
        </w:rPr>
      </w:pPr>
      <w:r w:rsidRPr="003008B0">
        <w:rPr>
          <w:rFonts w:ascii="Tahoma Bold" w:eastAsia="Tahoma Bold" w:hAnsi="Tahoma Bold" w:cs="Tahoma Bold"/>
          <w:b/>
          <w:bCs/>
          <w:color w:val="000000"/>
        </w:rPr>
        <w:t>Technology skills</w:t>
      </w:r>
    </w:p>
    <w:tbl>
      <w:tblPr>
        <w:tblW w:w="9360"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2188"/>
        <w:gridCol w:w="2292"/>
        <w:gridCol w:w="1680"/>
        <w:gridCol w:w="1440"/>
        <w:gridCol w:w="1760"/>
      </w:tblGrid>
      <w:tr w:rsidR="001365E6" w14:paraId="6CFE1FA4" w14:textId="77777777">
        <w:trPr>
          <w:trHeight w:val="330"/>
        </w:trPr>
        <w:tc>
          <w:tcPr>
            <w:tcW w:w="2188"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6BD89F6D" w14:textId="77777777" w:rsidR="001365E6" w:rsidRPr="00064780" w:rsidRDefault="00664354">
            <w:pPr>
              <w:ind w:left="90"/>
              <w:rPr>
                <w:rFonts w:ascii="Calibri" w:eastAsia="Calibri" w:hAnsi="Calibri" w:cs="Calibri"/>
                <w:b/>
                <w:bCs/>
                <w:color w:val="000000"/>
              </w:rPr>
            </w:pPr>
            <w:r w:rsidRPr="00064780">
              <w:rPr>
                <w:rFonts w:ascii="Tahoma Bold" w:eastAsia="Tahoma Bold" w:hAnsi="Tahoma Bold" w:cs="Tahoma Bold"/>
                <w:b/>
                <w:bCs/>
                <w:color w:val="000000"/>
              </w:rPr>
              <w:t>Skill</w:t>
            </w:r>
          </w:p>
        </w:tc>
        <w:tc>
          <w:tcPr>
            <w:tcW w:w="229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70690637" w14:textId="77777777" w:rsidR="001365E6" w:rsidRPr="00064780" w:rsidRDefault="00664354">
            <w:pPr>
              <w:jc w:val="center"/>
              <w:rPr>
                <w:rFonts w:ascii="Calibri" w:eastAsia="Calibri" w:hAnsi="Calibri" w:cs="Calibri"/>
                <w:b/>
                <w:bCs/>
                <w:color w:val="000000"/>
              </w:rPr>
            </w:pPr>
            <w:r w:rsidRPr="00064780">
              <w:rPr>
                <w:rFonts w:ascii="Tahoma Bold" w:eastAsia="Tahoma Bold" w:hAnsi="Tahoma Bold" w:cs="Tahoma Bold"/>
                <w:b/>
                <w:bCs/>
                <w:color w:val="000000"/>
              </w:rPr>
              <w:t>Proficiency</w:t>
            </w:r>
          </w:p>
        </w:tc>
        <w:tc>
          <w:tcPr>
            <w:tcW w:w="1680"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0820624C" w14:textId="77777777" w:rsidR="001365E6" w:rsidRPr="00064780" w:rsidRDefault="00664354">
            <w:pPr>
              <w:jc w:val="center"/>
              <w:rPr>
                <w:rFonts w:ascii="Calibri" w:eastAsia="Calibri" w:hAnsi="Calibri" w:cs="Calibri"/>
                <w:b/>
                <w:bCs/>
                <w:color w:val="000000"/>
              </w:rPr>
            </w:pPr>
            <w:r w:rsidRPr="00064780">
              <w:rPr>
                <w:rFonts w:ascii="Tahoma Bold" w:eastAsia="Tahoma Bold" w:hAnsi="Tahoma Bold" w:cs="Tahoma Bold"/>
                <w:b/>
                <w:bCs/>
                <w:color w:val="000000"/>
              </w:rPr>
              <w:t>Experience</w:t>
            </w:r>
          </w:p>
        </w:tc>
        <w:tc>
          <w:tcPr>
            <w:tcW w:w="1440"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5D67A9E4" w14:textId="77777777" w:rsidR="001365E6" w:rsidRPr="00064780" w:rsidRDefault="00664354">
            <w:pPr>
              <w:jc w:val="center"/>
              <w:rPr>
                <w:rFonts w:ascii="Calibri" w:eastAsia="Calibri" w:hAnsi="Calibri" w:cs="Calibri"/>
                <w:b/>
                <w:bCs/>
                <w:color w:val="000000"/>
              </w:rPr>
            </w:pPr>
            <w:r w:rsidRPr="00064780">
              <w:rPr>
                <w:rFonts w:ascii="Tahoma Bold" w:eastAsia="Tahoma Bold" w:hAnsi="Tahoma Bold" w:cs="Tahoma Bold"/>
                <w:b/>
                <w:bCs/>
                <w:color w:val="000000"/>
              </w:rPr>
              <w:t>Last used</w:t>
            </w:r>
          </w:p>
        </w:tc>
        <w:tc>
          <w:tcPr>
            <w:tcW w:w="1760"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6CED7714" w14:textId="77777777" w:rsidR="001365E6" w:rsidRPr="00064780" w:rsidRDefault="00664354">
            <w:pPr>
              <w:jc w:val="center"/>
              <w:rPr>
                <w:rFonts w:ascii="Calibri" w:eastAsia="Calibri" w:hAnsi="Calibri" w:cs="Calibri"/>
                <w:b/>
                <w:bCs/>
                <w:color w:val="000000"/>
              </w:rPr>
            </w:pPr>
            <w:r w:rsidRPr="00064780">
              <w:rPr>
                <w:rFonts w:ascii="Tahoma Bold" w:eastAsia="Tahoma Bold" w:hAnsi="Tahoma Bold" w:cs="Tahoma Bold"/>
                <w:b/>
                <w:bCs/>
                <w:color w:val="000000"/>
              </w:rPr>
              <w:t>Notes</w:t>
            </w:r>
          </w:p>
        </w:tc>
      </w:tr>
      <w:tr w:rsidR="001365E6" w14:paraId="5BADD82E" w14:textId="77777777">
        <w:trPr>
          <w:trHeight w:val="270"/>
        </w:trPr>
        <w:tc>
          <w:tcPr>
            <w:tcW w:w="9360"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10CDA3" w14:textId="77777777" w:rsidR="001365E6" w:rsidRPr="00A918EB" w:rsidRDefault="00664354">
            <w:pPr>
              <w:spacing w:after="200" w:line="276" w:lineRule="auto"/>
              <w:rPr>
                <w:rFonts w:ascii="Calibri" w:eastAsia="Calibri" w:hAnsi="Calibri" w:cs="Calibri"/>
                <w:b/>
                <w:bCs/>
                <w:color w:val="000000"/>
              </w:rPr>
            </w:pPr>
            <w:r w:rsidRPr="00A918EB">
              <w:rPr>
                <w:rFonts w:ascii="Tahoma Bold" w:eastAsia="Tahoma Bold" w:hAnsi="Tahoma Bold" w:cs="Tahoma Bold"/>
                <w:b/>
                <w:bCs/>
                <w:color w:val="000000"/>
              </w:rPr>
              <w:t>Programming Language</w:t>
            </w:r>
          </w:p>
        </w:tc>
      </w:tr>
      <w:tr w:rsidR="001365E6" w14:paraId="539C1E41" w14:textId="77777777">
        <w:trPr>
          <w:trHeight w:val="270"/>
        </w:trPr>
        <w:tc>
          <w:tcPr>
            <w:tcW w:w="21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4B4131" w14:textId="6FEDBAF7" w:rsidR="001365E6" w:rsidRDefault="00B7705B">
            <w:pPr>
              <w:spacing w:after="200" w:line="276" w:lineRule="auto"/>
              <w:rPr>
                <w:rFonts w:ascii="Tahoma" w:eastAsia="Tahoma" w:hAnsi="Tahoma" w:cs="Tahoma"/>
                <w:color w:val="000000"/>
              </w:rPr>
            </w:pPr>
            <w:r>
              <w:rPr>
                <w:rFonts w:ascii="Tahoma" w:eastAsia="Tahoma" w:hAnsi="Tahoma" w:cs="Tahoma"/>
                <w:color w:val="000000"/>
              </w:rPr>
              <w:t>HTML &amp; CSS</w:t>
            </w:r>
          </w:p>
        </w:tc>
        <w:tc>
          <w:tcPr>
            <w:tcW w:w="22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10BE87" w14:textId="77777777" w:rsidR="001365E6" w:rsidRDefault="00664354">
            <w:pPr>
              <w:spacing w:after="200" w:line="276" w:lineRule="auto"/>
              <w:rPr>
                <w:rFonts w:ascii="Tahoma" w:eastAsia="Tahoma" w:hAnsi="Tahoma" w:cs="Tahoma"/>
                <w:color w:val="000000"/>
              </w:rPr>
            </w:pPr>
            <w:r>
              <w:rPr>
                <w:rFonts w:ascii="Tahoma" w:eastAsia="Tahoma" w:hAnsi="Tahoma" w:cs="Tahoma"/>
                <w:color w:val="000000"/>
              </w:rPr>
              <w:t>4-Applied theory</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6A370E" w14:textId="1059DF82" w:rsidR="001365E6" w:rsidRDefault="00B7705B">
            <w:pPr>
              <w:spacing w:after="200" w:line="276" w:lineRule="auto"/>
              <w:jc w:val="center"/>
              <w:rPr>
                <w:rFonts w:ascii="Tahoma" w:eastAsia="Tahoma" w:hAnsi="Tahoma" w:cs="Tahoma"/>
                <w:color w:val="000000"/>
              </w:rPr>
            </w:pPr>
            <w:r>
              <w:rPr>
                <w:rFonts w:ascii="Tahoma" w:eastAsia="Tahoma" w:hAnsi="Tahoma" w:cs="Tahoma"/>
                <w:color w:val="000000"/>
              </w:rPr>
              <w:t>5</w:t>
            </w:r>
            <w:r w:rsidR="00664354">
              <w:rPr>
                <w:rFonts w:ascii="Tahoma" w:eastAsia="Tahoma" w:hAnsi="Tahoma" w:cs="Tahoma"/>
                <w:color w:val="000000"/>
              </w:rPr>
              <w:t>y</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CEF126" w14:textId="50049F5C" w:rsidR="001365E6" w:rsidRDefault="00664354">
            <w:pPr>
              <w:spacing w:after="200" w:line="276" w:lineRule="auto"/>
              <w:jc w:val="center"/>
              <w:rPr>
                <w:rFonts w:ascii="Tahoma" w:eastAsia="Tahoma" w:hAnsi="Tahoma" w:cs="Tahoma"/>
                <w:color w:val="000000"/>
              </w:rPr>
            </w:pPr>
            <w:r>
              <w:rPr>
                <w:rFonts w:ascii="Tahoma" w:eastAsia="Tahoma" w:hAnsi="Tahoma" w:cs="Tahoma"/>
                <w:color w:val="000000"/>
              </w:rPr>
              <w:t>202</w:t>
            </w:r>
            <w:r w:rsidR="00B7705B">
              <w:rPr>
                <w:rFonts w:ascii="Tahoma" w:eastAsia="Tahoma" w:hAnsi="Tahoma" w:cs="Tahoma"/>
                <w:color w:val="000000"/>
              </w:rPr>
              <w:t>5</w:t>
            </w:r>
          </w:p>
        </w:tc>
        <w:tc>
          <w:tcPr>
            <w:tcW w:w="17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060936" w14:textId="77777777" w:rsidR="001365E6" w:rsidRDefault="001365E6">
            <w:pPr>
              <w:rPr>
                <w:rFonts w:ascii="Tahoma" w:eastAsia="Tahoma" w:hAnsi="Tahoma" w:cs="Tahoma"/>
                <w:color w:val="000000"/>
              </w:rPr>
            </w:pPr>
          </w:p>
        </w:tc>
      </w:tr>
      <w:tr w:rsidR="001365E6" w14:paraId="7DEDF7C7" w14:textId="77777777">
        <w:trPr>
          <w:trHeight w:val="270"/>
        </w:trPr>
        <w:tc>
          <w:tcPr>
            <w:tcW w:w="21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4181F3" w14:textId="77777777" w:rsidR="001365E6" w:rsidRDefault="00664354">
            <w:pPr>
              <w:spacing w:after="200" w:line="276" w:lineRule="auto"/>
              <w:rPr>
                <w:rFonts w:ascii="Tahoma" w:eastAsia="Tahoma" w:hAnsi="Tahoma" w:cs="Tahoma"/>
                <w:color w:val="000000"/>
              </w:rPr>
            </w:pPr>
            <w:r>
              <w:rPr>
                <w:rFonts w:ascii="Tahoma" w:eastAsia="Tahoma" w:hAnsi="Tahoma" w:cs="Tahoma"/>
                <w:color w:val="000000"/>
              </w:rPr>
              <w:t>JavaScript</w:t>
            </w:r>
          </w:p>
        </w:tc>
        <w:tc>
          <w:tcPr>
            <w:tcW w:w="22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23150E" w14:textId="584CBD62" w:rsidR="001365E6" w:rsidRDefault="009E2B39">
            <w:pPr>
              <w:spacing w:after="200" w:line="276" w:lineRule="auto"/>
              <w:rPr>
                <w:rFonts w:ascii="Tahoma" w:eastAsia="Tahoma" w:hAnsi="Tahoma" w:cs="Tahoma"/>
                <w:color w:val="000000"/>
              </w:rPr>
            </w:pPr>
            <w:r>
              <w:rPr>
                <w:rFonts w:ascii="Tahoma" w:eastAsia="Tahoma" w:hAnsi="Tahoma" w:cs="Tahoma"/>
                <w:color w:val="000000"/>
              </w:rPr>
              <w:t>4</w:t>
            </w:r>
            <w:r w:rsidR="00664354">
              <w:rPr>
                <w:rFonts w:ascii="Tahoma" w:eastAsia="Tahoma" w:hAnsi="Tahoma" w:cs="Tahoma"/>
                <w:color w:val="000000"/>
              </w:rPr>
              <w:t>-Practical application</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EB8264" w14:textId="09D36400" w:rsidR="001365E6" w:rsidRDefault="009E2B39">
            <w:pPr>
              <w:spacing w:after="200" w:line="276" w:lineRule="auto"/>
              <w:jc w:val="center"/>
              <w:rPr>
                <w:rFonts w:ascii="Tahoma" w:eastAsia="Tahoma" w:hAnsi="Tahoma" w:cs="Tahoma"/>
                <w:color w:val="000000"/>
              </w:rPr>
            </w:pPr>
            <w:r>
              <w:rPr>
                <w:rFonts w:ascii="Tahoma" w:eastAsia="Tahoma" w:hAnsi="Tahoma" w:cs="Tahoma"/>
                <w:color w:val="000000"/>
              </w:rPr>
              <w:t>4</w:t>
            </w:r>
            <w:r w:rsidR="00664354">
              <w:rPr>
                <w:rFonts w:ascii="Tahoma" w:eastAsia="Tahoma" w:hAnsi="Tahoma" w:cs="Tahoma"/>
                <w:color w:val="000000"/>
              </w:rPr>
              <w:t>y</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F61B08" w14:textId="376BCA5A" w:rsidR="001365E6" w:rsidRDefault="00664354">
            <w:pPr>
              <w:spacing w:after="200" w:line="276" w:lineRule="auto"/>
              <w:jc w:val="center"/>
              <w:rPr>
                <w:rFonts w:ascii="Tahoma" w:eastAsia="Tahoma" w:hAnsi="Tahoma" w:cs="Tahoma"/>
                <w:color w:val="000000"/>
              </w:rPr>
            </w:pPr>
            <w:r>
              <w:rPr>
                <w:rFonts w:ascii="Tahoma" w:eastAsia="Tahoma" w:hAnsi="Tahoma" w:cs="Tahoma"/>
                <w:color w:val="000000"/>
              </w:rPr>
              <w:t>202</w:t>
            </w:r>
            <w:r w:rsidR="009E2B39">
              <w:rPr>
                <w:rFonts w:ascii="Tahoma" w:eastAsia="Tahoma" w:hAnsi="Tahoma" w:cs="Tahoma"/>
                <w:color w:val="000000"/>
              </w:rPr>
              <w:t>0</w:t>
            </w:r>
          </w:p>
        </w:tc>
        <w:tc>
          <w:tcPr>
            <w:tcW w:w="17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77E08A" w14:textId="77777777" w:rsidR="001365E6" w:rsidRDefault="001365E6">
            <w:pPr>
              <w:rPr>
                <w:rFonts w:ascii="Tahoma" w:eastAsia="Tahoma" w:hAnsi="Tahoma" w:cs="Tahoma"/>
                <w:color w:val="000000"/>
              </w:rPr>
            </w:pPr>
          </w:p>
        </w:tc>
      </w:tr>
      <w:tr w:rsidR="001365E6" w14:paraId="2DB2CB62" w14:textId="77777777">
        <w:trPr>
          <w:trHeight w:val="270"/>
        </w:trPr>
        <w:tc>
          <w:tcPr>
            <w:tcW w:w="9360"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4791D8" w14:textId="77777777" w:rsidR="001365E6" w:rsidRPr="00A918EB" w:rsidRDefault="00664354">
            <w:pPr>
              <w:rPr>
                <w:rFonts w:ascii="Tahoma" w:eastAsia="Tahoma" w:hAnsi="Tahoma" w:cs="Tahoma"/>
                <w:b/>
                <w:bCs/>
                <w:color w:val="000000"/>
              </w:rPr>
            </w:pPr>
            <w:r w:rsidRPr="00A918EB">
              <w:rPr>
                <w:rFonts w:ascii="Tahoma Bold" w:eastAsia="Tahoma Bold" w:hAnsi="Tahoma Bold" w:cs="Tahoma Bold"/>
                <w:b/>
                <w:bCs/>
                <w:color w:val="000000"/>
              </w:rPr>
              <w:t>Mobile</w:t>
            </w:r>
          </w:p>
        </w:tc>
      </w:tr>
      <w:tr w:rsidR="001365E6" w14:paraId="5B3105D9" w14:textId="77777777">
        <w:trPr>
          <w:trHeight w:val="270"/>
        </w:trPr>
        <w:tc>
          <w:tcPr>
            <w:tcW w:w="21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B0A67F" w14:textId="21508496" w:rsidR="001365E6" w:rsidRDefault="00664354">
            <w:pPr>
              <w:spacing w:after="200" w:line="276" w:lineRule="auto"/>
              <w:rPr>
                <w:rFonts w:ascii="Tahoma" w:eastAsia="Tahoma" w:hAnsi="Tahoma" w:cs="Tahoma"/>
                <w:color w:val="000000"/>
              </w:rPr>
            </w:pPr>
            <w:r>
              <w:rPr>
                <w:rFonts w:ascii="Tahoma" w:eastAsia="Tahoma" w:hAnsi="Tahoma" w:cs="Tahoma"/>
                <w:color w:val="000000"/>
              </w:rPr>
              <w:t xml:space="preserve">React </w:t>
            </w:r>
            <w:r w:rsidR="00621B7F">
              <w:rPr>
                <w:rFonts w:ascii="Tahoma" w:eastAsia="Tahoma" w:hAnsi="Tahoma" w:cs="Tahoma"/>
                <w:color w:val="000000"/>
              </w:rPr>
              <w:t>N</w:t>
            </w:r>
            <w:r>
              <w:rPr>
                <w:rFonts w:ascii="Tahoma" w:eastAsia="Tahoma" w:hAnsi="Tahoma" w:cs="Tahoma"/>
                <w:color w:val="000000"/>
              </w:rPr>
              <w:t>ative</w:t>
            </w:r>
          </w:p>
        </w:tc>
        <w:tc>
          <w:tcPr>
            <w:tcW w:w="22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F00D0E" w14:textId="5CD4C6A4" w:rsidR="001365E6" w:rsidRDefault="00957AB0">
            <w:pPr>
              <w:spacing w:after="200" w:line="276" w:lineRule="auto"/>
              <w:rPr>
                <w:rFonts w:ascii="Tahoma" w:eastAsia="Tahoma" w:hAnsi="Tahoma" w:cs="Tahoma"/>
                <w:color w:val="000000"/>
              </w:rPr>
            </w:pPr>
            <w:r w:rsidRPr="00657D87">
              <w:rPr>
                <w:rFonts w:ascii="Tahoma Bold" w:eastAsia="Tahoma Bold" w:hAnsi="Tahoma Bold" w:cs="Tahoma Bold"/>
                <w:b/>
                <w:bCs/>
                <w:color w:val="000000"/>
              </w:rPr>
              <w:t>2-Limited experience</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31D7C2" w14:textId="77777777" w:rsidR="001365E6" w:rsidRDefault="00664354">
            <w:pPr>
              <w:spacing w:after="200" w:line="276" w:lineRule="auto"/>
              <w:jc w:val="center"/>
              <w:rPr>
                <w:rFonts w:ascii="Tahoma" w:eastAsia="Tahoma" w:hAnsi="Tahoma" w:cs="Tahoma"/>
                <w:color w:val="000000"/>
              </w:rPr>
            </w:pPr>
            <w:r>
              <w:rPr>
                <w:rFonts w:ascii="Tahoma" w:eastAsia="Tahoma" w:hAnsi="Tahoma" w:cs="Tahoma"/>
                <w:color w:val="000000"/>
              </w:rPr>
              <w:t>1y</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2F091E" w14:textId="34F563C5" w:rsidR="001365E6" w:rsidRDefault="00664354">
            <w:pPr>
              <w:spacing w:after="200" w:line="276" w:lineRule="auto"/>
              <w:jc w:val="center"/>
              <w:rPr>
                <w:rFonts w:ascii="Tahoma" w:eastAsia="Tahoma" w:hAnsi="Tahoma" w:cs="Tahoma"/>
                <w:color w:val="000000"/>
              </w:rPr>
            </w:pPr>
            <w:r>
              <w:rPr>
                <w:rFonts w:ascii="Tahoma" w:eastAsia="Tahoma" w:hAnsi="Tahoma" w:cs="Tahoma"/>
                <w:color w:val="000000"/>
              </w:rPr>
              <w:t>202</w:t>
            </w:r>
            <w:r w:rsidR="005C7DD3">
              <w:rPr>
                <w:rFonts w:ascii="Tahoma" w:eastAsia="Tahoma" w:hAnsi="Tahoma" w:cs="Tahoma"/>
                <w:color w:val="000000"/>
              </w:rPr>
              <w:t>3</w:t>
            </w:r>
          </w:p>
        </w:tc>
        <w:tc>
          <w:tcPr>
            <w:tcW w:w="17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7D7CFF" w14:textId="77777777" w:rsidR="001365E6" w:rsidRDefault="001365E6">
            <w:pPr>
              <w:spacing w:after="200" w:line="276" w:lineRule="auto"/>
              <w:rPr>
                <w:rFonts w:ascii="Tahoma" w:eastAsia="Tahoma" w:hAnsi="Tahoma" w:cs="Tahoma"/>
                <w:color w:val="000000"/>
              </w:rPr>
            </w:pPr>
          </w:p>
        </w:tc>
      </w:tr>
      <w:tr w:rsidR="001365E6" w14:paraId="3B5F0FAF" w14:textId="77777777">
        <w:trPr>
          <w:trHeight w:val="270"/>
        </w:trPr>
        <w:tc>
          <w:tcPr>
            <w:tcW w:w="9360"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BA2D0D" w14:textId="77777777" w:rsidR="001365E6" w:rsidRPr="00A918EB" w:rsidRDefault="00664354">
            <w:pPr>
              <w:spacing w:after="200" w:line="276" w:lineRule="auto"/>
              <w:rPr>
                <w:rFonts w:ascii="Tahoma Bold" w:eastAsia="Tahoma Bold" w:hAnsi="Tahoma Bold" w:cs="Tahoma Bold"/>
                <w:b/>
                <w:bCs/>
                <w:color w:val="000000"/>
              </w:rPr>
            </w:pPr>
            <w:r w:rsidRPr="00A918EB">
              <w:rPr>
                <w:rFonts w:ascii="Tahoma Bold" w:eastAsia="Tahoma Bold" w:hAnsi="Tahoma Bold" w:cs="Tahoma Bold"/>
                <w:b/>
                <w:bCs/>
                <w:color w:val="000000"/>
              </w:rPr>
              <w:t>DevOps Tools</w:t>
            </w:r>
          </w:p>
        </w:tc>
      </w:tr>
      <w:tr w:rsidR="001365E6" w14:paraId="2E7001A1" w14:textId="77777777">
        <w:trPr>
          <w:trHeight w:val="270"/>
        </w:trPr>
        <w:tc>
          <w:tcPr>
            <w:tcW w:w="21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16B0F4" w14:textId="77777777" w:rsidR="001365E6" w:rsidRDefault="00664354">
            <w:pPr>
              <w:spacing w:after="200" w:line="276" w:lineRule="auto"/>
              <w:rPr>
                <w:rFonts w:ascii="Tahoma" w:eastAsia="Tahoma" w:hAnsi="Tahoma" w:cs="Tahoma"/>
              </w:rPr>
            </w:pPr>
            <w:r>
              <w:rPr>
                <w:rFonts w:ascii="Tahoma" w:eastAsia="Tahoma" w:hAnsi="Tahoma" w:cs="Tahoma"/>
              </w:rPr>
              <w:t>GitHub</w:t>
            </w:r>
          </w:p>
        </w:tc>
        <w:tc>
          <w:tcPr>
            <w:tcW w:w="22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8F3670" w14:textId="77777777" w:rsidR="001365E6" w:rsidRDefault="00664354">
            <w:pPr>
              <w:spacing w:after="200" w:line="276" w:lineRule="auto"/>
              <w:rPr>
                <w:rFonts w:ascii="Tahoma" w:eastAsia="Tahoma" w:hAnsi="Tahoma" w:cs="Tahoma"/>
                <w:color w:val="000000"/>
              </w:rPr>
            </w:pPr>
            <w:r>
              <w:rPr>
                <w:rFonts w:ascii="Tahoma" w:eastAsia="Tahoma" w:hAnsi="Tahoma" w:cs="Tahoma"/>
                <w:color w:val="000000"/>
              </w:rPr>
              <w:t>4-Applied theory</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285090" w14:textId="1A379904" w:rsidR="001365E6" w:rsidRDefault="00ED40CB">
            <w:pPr>
              <w:spacing w:after="200" w:line="276" w:lineRule="auto"/>
              <w:jc w:val="center"/>
              <w:rPr>
                <w:rFonts w:ascii="Tahoma" w:eastAsia="Tahoma" w:hAnsi="Tahoma" w:cs="Tahoma"/>
              </w:rPr>
            </w:pPr>
            <w:r>
              <w:rPr>
                <w:rFonts w:ascii="Tahoma" w:eastAsia="Tahoma" w:hAnsi="Tahoma" w:cs="Tahoma"/>
              </w:rPr>
              <w:t>5</w:t>
            </w:r>
            <w:r w:rsidR="00664354">
              <w:rPr>
                <w:rFonts w:ascii="Tahoma" w:eastAsia="Tahoma" w:hAnsi="Tahoma" w:cs="Tahoma"/>
              </w:rPr>
              <w:t>y</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A7710A" w14:textId="7368BC93" w:rsidR="001365E6" w:rsidRDefault="00664354">
            <w:pPr>
              <w:spacing w:after="200" w:line="276" w:lineRule="auto"/>
              <w:jc w:val="center"/>
              <w:rPr>
                <w:rFonts w:ascii="Tahoma" w:eastAsia="Tahoma" w:hAnsi="Tahoma" w:cs="Tahoma"/>
              </w:rPr>
            </w:pPr>
            <w:r>
              <w:rPr>
                <w:rFonts w:ascii="Tahoma" w:eastAsia="Tahoma" w:hAnsi="Tahoma" w:cs="Tahoma"/>
              </w:rPr>
              <w:t>202</w:t>
            </w:r>
            <w:r w:rsidR="00EB1730">
              <w:rPr>
                <w:rFonts w:ascii="Tahoma" w:eastAsia="Tahoma" w:hAnsi="Tahoma" w:cs="Tahoma"/>
              </w:rPr>
              <w:t>5</w:t>
            </w:r>
          </w:p>
        </w:tc>
        <w:tc>
          <w:tcPr>
            <w:tcW w:w="17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A86679" w14:textId="77777777" w:rsidR="001365E6" w:rsidRDefault="001365E6"/>
        </w:tc>
      </w:tr>
      <w:tr w:rsidR="001365E6" w14:paraId="5A40C3F6" w14:textId="77777777">
        <w:trPr>
          <w:trHeight w:val="270"/>
        </w:trPr>
        <w:tc>
          <w:tcPr>
            <w:tcW w:w="9360"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FB56E1" w14:textId="77777777" w:rsidR="001365E6" w:rsidRPr="00A918EB" w:rsidRDefault="00664354">
            <w:pPr>
              <w:rPr>
                <w:b/>
                <w:bCs/>
              </w:rPr>
            </w:pPr>
            <w:r w:rsidRPr="00A918EB">
              <w:rPr>
                <w:rFonts w:ascii="Tahoma Bold" w:eastAsia="Tahoma Bold" w:hAnsi="Tahoma Bold" w:cs="Tahoma Bold"/>
                <w:b/>
                <w:bCs/>
                <w:color w:val="000000"/>
              </w:rPr>
              <w:t>Database Management System</w:t>
            </w:r>
          </w:p>
        </w:tc>
      </w:tr>
      <w:tr w:rsidR="001365E6" w14:paraId="17CA5128" w14:textId="77777777">
        <w:trPr>
          <w:trHeight w:val="270"/>
        </w:trPr>
        <w:tc>
          <w:tcPr>
            <w:tcW w:w="21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AAA67D" w14:textId="77777777" w:rsidR="001365E6" w:rsidRDefault="00664354">
            <w:pPr>
              <w:spacing w:after="200" w:line="276" w:lineRule="auto"/>
              <w:rPr>
                <w:rFonts w:ascii="Tahoma" w:eastAsia="Tahoma" w:hAnsi="Tahoma" w:cs="Tahoma"/>
              </w:rPr>
            </w:pPr>
            <w:r>
              <w:rPr>
                <w:rFonts w:ascii="Tahoma" w:eastAsia="Tahoma" w:hAnsi="Tahoma"/>
              </w:rPr>
              <w:t>MySQL</w:t>
            </w:r>
          </w:p>
        </w:tc>
        <w:tc>
          <w:tcPr>
            <w:tcW w:w="22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C1AF07" w14:textId="26FE22EE" w:rsidR="001365E6" w:rsidRDefault="0075190E">
            <w:pPr>
              <w:spacing w:after="200" w:line="276" w:lineRule="auto"/>
              <w:rPr>
                <w:rFonts w:ascii="Tahoma" w:eastAsia="Tahoma" w:hAnsi="Tahoma" w:cs="Tahoma"/>
                <w:color w:val="000000"/>
              </w:rPr>
            </w:pPr>
            <w:r>
              <w:rPr>
                <w:rFonts w:ascii="Tahoma" w:eastAsia="Tahoma" w:hAnsi="Tahoma"/>
                <w:color w:val="000000"/>
              </w:rPr>
              <w:t>2</w:t>
            </w:r>
            <w:r w:rsidR="00664354">
              <w:rPr>
                <w:rFonts w:ascii="Tahoma" w:eastAsia="Tahoma" w:hAnsi="Tahoma"/>
                <w:color w:val="000000"/>
              </w:rPr>
              <w:t>-</w:t>
            </w:r>
            <w:r w:rsidR="00AD342D" w:rsidRPr="00657D87">
              <w:rPr>
                <w:rFonts w:ascii="Tahoma Bold" w:eastAsia="Tahoma Bold" w:hAnsi="Tahoma Bold" w:cs="Tahoma Bold"/>
                <w:b/>
                <w:bCs/>
                <w:color w:val="000000"/>
              </w:rPr>
              <w:t xml:space="preserve"> Limited experience</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645A10" w14:textId="6824C090" w:rsidR="001365E6" w:rsidRDefault="00F57C7B">
            <w:pPr>
              <w:spacing w:after="200" w:line="276" w:lineRule="auto"/>
              <w:jc w:val="center"/>
              <w:rPr>
                <w:rFonts w:ascii="Tahoma" w:eastAsia="Tahoma" w:hAnsi="Tahoma" w:cs="Tahoma"/>
                <w:color w:val="000000"/>
              </w:rPr>
            </w:pPr>
            <w:r>
              <w:rPr>
                <w:rFonts w:ascii="Tahoma" w:eastAsia="Tahoma" w:hAnsi="Tahoma" w:cs="Tahoma"/>
                <w:color w:val="000000"/>
              </w:rPr>
              <w:t>2</w:t>
            </w:r>
            <w:r w:rsidR="00664354">
              <w:rPr>
                <w:rFonts w:ascii="Tahoma" w:eastAsia="Tahoma" w:hAnsi="Tahoma" w:cs="Tahoma"/>
                <w:color w:val="000000"/>
              </w:rPr>
              <w:t>y</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E00352" w14:textId="77777777" w:rsidR="001365E6" w:rsidRDefault="00664354">
            <w:pPr>
              <w:spacing w:after="200" w:line="276" w:lineRule="auto"/>
              <w:jc w:val="center"/>
              <w:rPr>
                <w:rFonts w:ascii="Tahoma" w:eastAsia="Tahoma" w:hAnsi="Tahoma" w:cs="Tahoma"/>
                <w:color w:val="000000"/>
              </w:rPr>
            </w:pPr>
            <w:r>
              <w:rPr>
                <w:rFonts w:ascii="Tahoma" w:eastAsia="Tahoma" w:hAnsi="Tahoma" w:cs="Tahoma"/>
                <w:color w:val="000000"/>
              </w:rPr>
              <w:t>2022</w:t>
            </w:r>
          </w:p>
        </w:tc>
        <w:tc>
          <w:tcPr>
            <w:tcW w:w="17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EC6ACE" w14:textId="77777777" w:rsidR="001365E6" w:rsidRDefault="001365E6"/>
        </w:tc>
      </w:tr>
      <w:tr w:rsidR="001365E6" w14:paraId="33856EE8" w14:textId="77777777">
        <w:trPr>
          <w:trHeight w:val="270"/>
        </w:trPr>
        <w:tc>
          <w:tcPr>
            <w:tcW w:w="9360"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9829B9" w14:textId="77777777" w:rsidR="001365E6" w:rsidRPr="00A918EB" w:rsidRDefault="00664354">
            <w:pPr>
              <w:rPr>
                <w:b/>
                <w:bCs/>
              </w:rPr>
            </w:pPr>
            <w:r w:rsidRPr="00A918EB">
              <w:rPr>
                <w:b/>
                <w:bCs/>
              </w:rPr>
              <w:lastRenderedPageBreak/>
              <w:t>Cloud Platform</w:t>
            </w:r>
          </w:p>
        </w:tc>
      </w:tr>
      <w:tr w:rsidR="001365E6" w14:paraId="6BBDEE92" w14:textId="77777777">
        <w:trPr>
          <w:trHeight w:val="270"/>
        </w:trPr>
        <w:tc>
          <w:tcPr>
            <w:tcW w:w="21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FC85D0" w14:textId="4C3E4EE2" w:rsidR="001365E6" w:rsidRDefault="00AD342D">
            <w:pPr>
              <w:spacing w:after="200" w:line="276" w:lineRule="auto"/>
              <w:rPr>
                <w:rFonts w:ascii="Tahoma" w:eastAsia="Tahoma" w:hAnsi="Tahoma"/>
              </w:rPr>
            </w:pPr>
            <w:r>
              <w:rPr>
                <w:rFonts w:ascii="Tahoma" w:eastAsia="Tahoma" w:hAnsi="Tahoma"/>
              </w:rPr>
              <w:t>AWS</w:t>
            </w:r>
          </w:p>
        </w:tc>
        <w:tc>
          <w:tcPr>
            <w:tcW w:w="22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A633A3" w14:textId="01A5D26C" w:rsidR="001365E6" w:rsidRDefault="00AD342D">
            <w:pPr>
              <w:spacing w:after="200" w:line="276" w:lineRule="auto"/>
              <w:rPr>
                <w:rFonts w:ascii="Tahoma" w:eastAsia="Tahoma" w:hAnsi="Tahoma"/>
                <w:color w:val="000000"/>
              </w:rPr>
            </w:pPr>
            <w:r>
              <w:rPr>
                <w:rFonts w:ascii="Tahoma" w:eastAsia="Tahoma" w:hAnsi="Tahoma"/>
                <w:color w:val="000000"/>
              </w:rPr>
              <w:t>2</w:t>
            </w:r>
            <w:r w:rsidR="00664354">
              <w:rPr>
                <w:rFonts w:ascii="Tahoma" w:eastAsia="Tahoma" w:hAnsi="Tahoma"/>
                <w:color w:val="000000"/>
              </w:rPr>
              <w:t>-</w:t>
            </w:r>
            <w:r w:rsidR="006B030E" w:rsidRPr="00657D87">
              <w:rPr>
                <w:rFonts w:ascii="Tahoma Bold" w:eastAsia="Tahoma Bold" w:hAnsi="Tahoma Bold" w:cs="Tahoma Bold"/>
                <w:b/>
                <w:bCs/>
                <w:color w:val="000000"/>
              </w:rPr>
              <w:t xml:space="preserve"> Limited experience</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17BB1A" w14:textId="3456770D" w:rsidR="001365E6" w:rsidRDefault="00D046AF">
            <w:pPr>
              <w:spacing w:after="200" w:line="276" w:lineRule="auto"/>
              <w:jc w:val="center"/>
              <w:rPr>
                <w:rFonts w:ascii="Tahoma" w:eastAsia="Tahoma" w:hAnsi="Tahoma" w:cs="Tahoma"/>
                <w:color w:val="000000"/>
              </w:rPr>
            </w:pPr>
            <w:r>
              <w:rPr>
                <w:rFonts w:ascii="Tahoma" w:eastAsia="Tahoma" w:hAnsi="Tahoma" w:cs="Tahoma"/>
                <w:color w:val="000000"/>
              </w:rPr>
              <w:t>2</w:t>
            </w:r>
            <w:r w:rsidR="00664354">
              <w:rPr>
                <w:rFonts w:ascii="Tahoma" w:eastAsia="Tahoma" w:hAnsi="Tahoma" w:cs="Tahoma"/>
                <w:color w:val="000000"/>
              </w:rPr>
              <w:t>y</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71817A" w14:textId="58FBEBCF" w:rsidR="001365E6" w:rsidRDefault="00664354">
            <w:pPr>
              <w:spacing w:after="200" w:line="276" w:lineRule="auto"/>
              <w:jc w:val="center"/>
              <w:rPr>
                <w:rFonts w:ascii="Tahoma" w:eastAsia="Tahoma" w:hAnsi="Tahoma" w:cs="Tahoma"/>
                <w:color w:val="000000"/>
              </w:rPr>
            </w:pPr>
            <w:r>
              <w:rPr>
                <w:rFonts w:ascii="Tahoma" w:eastAsia="Tahoma" w:hAnsi="Tahoma" w:cs="Tahoma"/>
                <w:color w:val="000000"/>
              </w:rPr>
              <w:t>202</w:t>
            </w:r>
            <w:r w:rsidR="00D046AF">
              <w:rPr>
                <w:rFonts w:ascii="Tahoma" w:eastAsia="Tahoma" w:hAnsi="Tahoma" w:cs="Tahoma"/>
                <w:color w:val="000000"/>
              </w:rPr>
              <w:t>3</w:t>
            </w:r>
          </w:p>
        </w:tc>
        <w:tc>
          <w:tcPr>
            <w:tcW w:w="17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810587" w14:textId="77777777" w:rsidR="001365E6" w:rsidRDefault="001365E6"/>
        </w:tc>
      </w:tr>
      <w:tr w:rsidR="001365E6" w14:paraId="062BE0CA" w14:textId="77777777">
        <w:trPr>
          <w:trHeight w:val="270"/>
        </w:trPr>
        <w:tc>
          <w:tcPr>
            <w:tcW w:w="9360"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7651C5" w14:textId="22709E8C" w:rsidR="001365E6" w:rsidRPr="00A918EB" w:rsidRDefault="00664354">
            <w:pPr>
              <w:rPr>
                <w:b/>
                <w:bCs/>
              </w:rPr>
            </w:pPr>
            <w:r w:rsidRPr="00A918EB">
              <w:rPr>
                <w:b/>
                <w:bCs/>
              </w:rPr>
              <w:t xml:space="preserve">Application Deployment </w:t>
            </w:r>
            <w:r w:rsidR="00A918EB" w:rsidRPr="00A918EB">
              <w:rPr>
                <w:b/>
                <w:bCs/>
              </w:rPr>
              <w:t>a</w:t>
            </w:r>
            <w:r w:rsidRPr="00A918EB">
              <w:rPr>
                <w:b/>
                <w:bCs/>
              </w:rPr>
              <w:t>nd Monitor</w:t>
            </w:r>
          </w:p>
        </w:tc>
      </w:tr>
      <w:tr w:rsidR="00AA4E84" w14:paraId="7CA8EB51" w14:textId="77777777">
        <w:trPr>
          <w:trHeight w:val="270"/>
        </w:trPr>
        <w:tc>
          <w:tcPr>
            <w:tcW w:w="21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5B605A" w14:textId="77777777" w:rsidR="00AA4E84" w:rsidRDefault="00AA4E84" w:rsidP="00AA4E84">
            <w:pPr>
              <w:spacing w:after="200" w:line="276" w:lineRule="auto"/>
              <w:rPr>
                <w:rFonts w:ascii="Tahoma" w:eastAsia="Tahoma" w:hAnsi="Tahoma"/>
              </w:rPr>
            </w:pPr>
            <w:r>
              <w:rPr>
                <w:rFonts w:ascii="Tahoma" w:eastAsia="Tahoma" w:hAnsi="Tahoma"/>
              </w:rPr>
              <w:t>App Center</w:t>
            </w:r>
          </w:p>
        </w:tc>
        <w:tc>
          <w:tcPr>
            <w:tcW w:w="22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8C34A9" w14:textId="4A57BF32" w:rsidR="00AA4E84" w:rsidRDefault="00346DAF" w:rsidP="00AA4E84">
            <w:pPr>
              <w:spacing w:after="200" w:line="276" w:lineRule="auto"/>
              <w:rPr>
                <w:rFonts w:ascii="Tahoma" w:eastAsia="Tahoma" w:hAnsi="Tahoma"/>
                <w:color w:val="000000"/>
              </w:rPr>
            </w:pPr>
            <w:r>
              <w:rPr>
                <w:rFonts w:ascii="Tahoma" w:eastAsia="Tahoma" w:hAnsi="Tahoma"/>
                <w:color w:val="000000"/>
              </w:rPr>
              <w:t>2-</w:t>
            </w:r>
            <w:r w:rsidRPr="00657D87">
              <w:rPr>
                <w:rFonts w:ascii="Tahoma Bold" w:eastAsia="Tahoma Bold" w:hAnsi="Tahoma Bold" w:cs="Tahoma Bold"/>
                <w:b/>
                <w:bCs/>
                <w:color w:val="000000"/>
              </w:rPr>
              <w:t xml:space="preserve"> Limited experience</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CD1AAC" w14:textId="2E597063" w:rsidR="00AA4E84" w:rsidRDefault="00346DAF" w:rsidP="00AA4E84">
            <w:pPr>
              <w:spacing w:after="200" w:line="276" w:lineRule="auto"/>
              <w:jc w:val="center"/>
              <w:rPr>
                <w:rFonts w:ascii="Tahoma" w:eastAsia="Tahoma" w:hAnsi="Tahoma" w:cs="Tahoma"/>
                <w:color w:val="000000"/>
              </w:rPr>
            </w:pPr>
            <w:r>
              <w:rPr>
                <w:rFonts w:ascii="Tahoma" w:eastAsia="Tahoma" w:hAnsi="Tahoma" w:cs="Tahoma"/>
                <w:color w:val="000000"/>
              </w:rPr>
              <w:t>2</w:t>
            </w:r>
            <w:r w:rsidR="00AA4E84">
              <w:rPr>
                <w:rFonts w:ascii="Tahoma" w:eastAsia="Tahoma" w:hAnsi="Tahoma" w:cs="Tahoma"/>
                <w:color w:val="000000"/>
              </w:rPr>
              <w:t>y</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852C2C" w14:textId="03141560" w:rsidR="00AA4E84" w:rsidRDefault="00AA4E84" w:rsidP="00AA4E84">
            <w:pPr>
              <w:spacing w:after="200" w:line="276" w:lineRule="auto"/>
              <w:jc w:val="center"/>
              <w:rPr>
                <w:rFonts w:ascii="Tahoma" w:eastAsia="Tahoma" w:hAnsi="Tahoma" w:cs="Tahoma"/>
                <w:color w:val="000000"/>
              </w:rPr>
            </w:pPr>
            <w:r>
              <w:rPr>
                <w:rFonts w:ascii="Tahoma" w:eastAsia="Tahoma" w:hAnsi="Tahoma" w:cs="Tahoma"/>
                <w:color w:val="000000"/>
              </w:rPr>
              <w:t>202</w:t>
            </w:r>
            <w:r w:rsidR="00BC6111">
              <w:rPr>
                <w:rFonts w:ascii="Tahoma" w:eastAsia="Tahoma" w:hAnsi="Tahoma" w:cs="Tahoma"/>
                <w:color w:val="000000"/>
              </w:rPr>
              <w:t>3</w:t>
            </w:r>
          </w:p>
        </w:tc>
        <w:tc>
          <w:tcPr>
            <w:tcW w:w="17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FC7F36" w14:textId="77777777" w:rsidR="00AA4E84" w:rsidRDefault="00AA4E84" w:rsidP="00AA4E84"/>
        </w:tc>
      </w:tr>
      <w:tr w:rsidR="001365E6" w14:paraId="2C2B2A73" w14:textId="77777777">
        <w:trPr>
          <w:trHeight w:val="270"/>
        </w:trPr>
        <w:tc>
          <w:tcPr>
            <w:tcW w:w="21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58852C" w14:textId="77777777" w:rsidR="001365E6" w:rsidRDefault="00664354">
            <w:pPr>
              <w:spacing w:after="200" w:line="276" w:lineRule="auto"/>
              <w:rPr>
                <w:rFonts w:ascii="Tahoma" w:eastAsia="Tahoma" w:hAnsi="Tahoma"/>
              </w:rPr>
            </w:pPr>
            <w:r>
              <w:rPr>
                <w:rFonts w:ascii="Tahoma" w:eastAsia="Tahoma" w:hAnsi="Tahoma"/>
              </w:rPr>
              <w:t>Sentry</w:t>
            </w:r>
          </w:p>
        </w:tc>
        <w:tc>
          <w:tcPr>
            <w:tcW w:w="22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F9E7D7" w14:textId="77777777" w:rsidR="001365E6" w:rsidRDefault="00664354">
            <w:pPr>
              <w:spacing w:after="200" w:line="276" w:lineRule="auto"/>
              <w:rPr>
                <w:rFonts w:ascii="Tahoma" w:eastAsia="Tahoma" w:hAnsi="Tahoma"/>
                <w:color w:val="000000"/>
              </w:rPr>
            </w:pPr>
            <w:r>
              <w:rPr>
                <w:rFonts w:ascii="Tahoma" w:eastAsia="Tahoma" w:hAnsi="Tahoma" w:cs="Tahoma"/>
                <w:color w:val="000000"/>
              </w:rPr>
              <w:t>3-Practical application</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3FEA84" w14:textId="423F7C95" w:rsidR="001365E6" w:rsidRDefault="00BC6111">
            <w:pPr>
              <w:spacing w:after="200" w:line="276" w:lineRule="auto"/>
              <w:jc w:val="center"/>
              <w:rPr>
                <w:rFonts w:ascii="Tahoma" w:eastAsia="Tahoma" w:hAnsi="Tahoma" w:cs="Tahoma"/>
                <w:color w:val="000000"/>
              </w:rPr>
            </w:pPr>
            <w:r>
              <w:rPr>
                <w:rFonts w:ascii="Tahoma" w:eastAsia="Tahoma" w:hAnsi="Tahoma" w:cs="Tahoma"/>
                <w:color w:val="000000"/>
              </w:rPr>
              <w:t>2</w:t>
            </w:r>
            <w:r w:rsidR="00664354">
              <w:rPr>
                <w:rFonts w:ascii="Tahoma" w:eastAsia="Tahoma" w:hAnsi="Tahoma" w:cs="Tahoma"/>
                <w:color w:val="000000"/>
              </w:rPr>
              <w:t>y</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148166" w14:textId="175EE182" w:rsidR="001365E6" w:rsidRDefault="00664354">
            <w:pPr>
              <w:spacing w:after="200" w:line="276" w:lineRule="auto"/>
              <w:jc w:val="center"/>
              <w:rPr>
                <w:rFonts w:ascii="Tahoma" w:eastAsia="Tahoma" w:hAnsi="Tahoma" w:cs="Tahoma"/>
                <w:color w:val="000000"/>
              </w:rPr>
            </w:pPr>
            <w:r>
              <w:rPr>
                <w:rFonts w:ascii="Tahoma" w:eastAsia="Tahoma" w:hAnsi="Tahoma" w:cs="Tahoma"/>
                <w:color w:val="000000"/>
              </w:rPr>
              <w:t>202</w:t>
            </w:r>
            <w:r w:rsidR="00BC6111">
              <w:rPr>
                <w:rFonts w:ascii="Tahoma" w:eastAsia="Tahoma" w:hAnsi="Tahoma" w:cs="Tahoma"/>
                <w:color w:val="000000"/>
              </w:rPr>
              <w:t>3</w:t>
            </w:r>
          </w:p>
        </w:tc>
        <w:tc>
          <w:tcPr>
            <w:tcW w:w="17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B50FC7" w14:textId="77777777" w:rsidR="001365E6" w:rsidRDefault="001365E6"/>
        </w:tc>
      </w:tr>
    </w:tbl>
    <w:p w14:paraId="0F083980" w14:textId="77777777" w:rsidR="001365E6" w:rsidRDefault="001365E6">
      <w:pPr>
        <w:pStyle w:val="ListBullet"/>
        <w:numPr>
          <w:ilvl w:val="0"/>
          <w:numId w:val="0"/>
        </w:numPr>
        <w:tabs>
          <w:tab w:val="clear" w:pos="360"/>
          <w:tab w:val="clear" w:pos="720"/>
        </w:tabs>
        <w:spacing w:after="0" w:line="312" w:lineRule="auto"/>
        <w:jc w:val="both"/>
        <w:rPr>
          <w:rFonts w:ascii="Tahoma" w:hAnsi="Tahoma" w:cs="Tahoma"/>
        </w:rPr>
      </w:pPr>
    </w:p>
    <w:p w14:paraId="49928E0F" w14:textId="77777777" w:rsidR="001365E6" w:rsidRDefault="00664354">
      <w:pPr>
        <w:pStyle w:val="StyleStyleHeading3BottomSinglesolidlineAuto075ptLi"/>
        <w:spacing w:before="360" w:after="240" w:line="312" w:lineRule="auto"/>
        <w:jc w:val="both"/>
        <w:rPr>
          <w:rFonts w:ascii="Tahoma" w:hAnsi="Tahoma" w:cs="Tahoma"/>
          <w:sz w:val="22"/>
          <w:szCs w:val="22"/>
        </w:rPr>
      </w:pPr>
      <w:r>
        <w:rPr>
          <w:rFonts w:ascii="Tahoma" w:hAnsi="Tahoma" w:cs="Tahoma"/>
          <w:sz w:val="22"/>
          <w:szCs w:val="22"/>
        </w:rPr>
        <w:t>EDUCATION</w:t>
      </w:r>
    </w:p>
    <w:p w14:paraId="1660B5E3" w14:textId="1F1C8224" w:rsidR="001365E6" w:rsidRDefault="00664354">
      <w:pPr>
        <w:pStyle w:val="ListBullet"/>
        <w:numPr>
          <w:ilvl w:val="0"/>
          <w:numId w:val="6"/>
        </w:numPr>
        <w:tabs>
          <w:tab w:val="clear" w:pos="360"/>
          <w:tab w:val="clear" w:pos="720"/>
        </w:tabs>
        <w:spacing w:after="0" w:line="312" w:lineRule="auto"/>
        <w:jc w:val="both"/>
        <w:rPr>
          <w:rFonts w:ascii="Tahoma" w:hAnsi="Tahoma" w:cs="Tahoma"/>
        </w:rPr>
      </w:pPr>
      <w:r>
        <w:rPr>
          <w:rFonts w:ascii="Tahoma" w:hAnsi="Tahoma"/>
        </w:rPr>
        <w:t>Bachelor of Software Engineering –</w:t>
      </w:r>
      <w:r w:rsidR="00EE0F04">
        <w:rPr>
          <w:rFonts w:ascii="Tahoma" w:hAnsi="Tahoma"/>
        </w:rPr>
        <w:t xml:space="preserve"> </w:t>
      </w:r>
      <w:r w:rsidR="002C7D8C">
        <w:rPr>
          <w:rFonts w:ascii="Tahoma" w:hAnsi="Tahoma"/>
        </w:rPr>
        <w:t>Post and Telecomunication Intitue of Technolog</w:t>
      </w:r>
      <w:r w:rsidR="000C3168">
        <w:rPr>
          <w:rFonts w:ascii="Tahoma" w:hAnsi="Tahoma"/>
        </w:rPr>
        <w:t>y</w:t>
      </w:r>
      <w:r>
        <w:rPr>
          <w:rFonts w:ascii="Tahoma" w:hAnsi="Tahoma"/>
        </w:rPr>
        <w:t>.</w:t>
      </w:r>
    </w:p>
    <w:p w14:paraId="11543896" w14:textId="77777777" w:rsidR="001365E6" w:rsidRDefault="00664354">
      <w:pPr>
        <w:pStyle w:val="StyleStyleHeading3BottomSinglesolidlineAuto075ptLi"/>
        <w:spacing w:before="360" w:after="240" w:line="312" w:lineRule="auto"/>
        <w:jc w:val="both"/>
        <w:rPr>
          <w:rFonts w:ascii="Tahoma" w:hAnsi="Tahoma" w:cs="Tahoma"/>
          <w:b w:val="0"/>
          <w:bCs w:val="0"/>
          <w:sz w:val="24"/>
          <w:szCs w:val="24"/>
        </w:rPr>
      </w:pPr>
      <w:r>
        <w:rPr>
          <w:rFonts w:ascii="Tahoma" w:hAnsi="Tahoma" w:cs="Tahoma"/>
          <w:sz w:val="22"/>
          <w:szCs w:val="22"/>
        </w:rPr>
        <w:t>WORKING EXPERIENCE HIGHLIGHTS</w:t>
      </w:r>
      <w:r>
        <w:rPr>
          <w:rFonts w:ascii="Tahoma" w:hAnsi="Tahoma" w:cs="Tahoma"/>
        </w:rPr>
        <w:tab/>
      </w:r>
    </w:p>
    <w:p w14:paraId="121A9264" w14:textId="1FFAEC09" w:rsidR="009A602D" w:rsidRPr="009A602D" w:rsidRDefault="009A602D" w:rsidP="009A602D">
      <w:pPr>
        <w:overflowPunct/>
        <w:autoSpaceDE/>
        <w:autoSpaceDN/>
        <w:adjustRightInd/>
        <w:spacing w:before="100" w:beforeAutospacing="1" w:after="100" w:afterAutospacing="1" w:line="240" w:lineRule="auto"/>
        <w:textAlignment w:val="auto"/>
        <w:outlineLvl w:val="2"/>
        <w:rPr>
          <w:rFonts w:ascii="Times New Roman" w:hAnsi="Times New Roman"/>
          <w:b/>
          <w:bCs/>
          <w:sz w:val="27"/>
          <w:szCs w:val="27"/>
          <w:lang w:val="en-VN" w:eastAsia="en-US"/>
        </w:rPr>
      </w:pPr>
      <w:r w:rsidRPr="009A602D">
        <w:rPr>
          <w:rFonts w:ascii="Times New Roman" w:hAnsi="Times New Roman"/>
          <w:b/>
          <w:bCs/>
          <w:sz w:val="27"/>
          <w:szCs w:val="27"/>
          <w:lang w:val="en-VN" w:eastAsia="en-US"/>
        </w:rPr>
        <w:t>Project: Changi Airport Smart Services (</w:t>
      </w:r>
      <w:r w:rsidR="007B0AEB">
        <w:rPr>
          <w:rFonts w:ascii="Times New Roman" w:hAnsi="Times New Roman"/>
          <w:b/>
          <w:bCs/>
          <w:sz w:val="27"/>
          <w:szCs w:val="27"/>
          <w:lang w:eastAsia="en-US"/>
        </w:rPr>
        <w:t>Jun</w:t>
      </w:r>
      <w:r w:rsidRPr="009A602D">
        <w:rPr>
          <w:rFonts w:ascii="Times New Roman" w:hAnsi="Times New Roman"/>
          <w:b/>
          <w:bCs/>
          <w:sz w:val="27"/>
          <w:szCs w:val="27"/>
          <w:lang w:val="en-VN" w:eastAsia="en-US"/>
        </w:rPr>
        <w:t xml:space="preserve"> 202</w:t>
      </w:r>
      <w:r w:rsidR="007B0AEB">
        <w:rPr>
          <w:rFonts w:ascii="Times New Roman" w:hAnsi="Times New Roman"/>
          <w:b/>
          <w:bCs/>
          <w:sz w:val="27"/>
          <w:szCs w:val="27"/>
          <w:lang w:eastAsia="en-US"/>
        </w:rPr>
        <w:t>5</w:t>
      </w:r>
      <w:r w:rsidRPr="009A602D">
        <w:rPr>
          <w:rFonts w:ascii="Times New Roman" w:hAnsi="Times New Roman"/>
          <w:b/>
          <w:bCs/>
          <w:sz w:val="27"/>
          <w:szCs w:val="27"/>
          <w:lang w:val="en-VN" w:eastAsia="en-US"/>
        </w:rPr>
        <w:t xml:space="preserve"> – Present)</w:t>
      </w:r>
    </w:p>
    <w:p w14:paraId="206ECDD0" w14:textId="77777777" w:rsidR="009A602D" w:rsidRPr="009A602D" w:rsidRDefault="009A602D" w:rsidP="009A602D">
      <w:pPr>
        <w:overflowPunct/>
        <w:autoSpaceDE/>
        <w:autoSpaceDN/>
        <w:adjustRightInd/>
        <w:spacing w:before="100" w:beforeAutospacing="1" w:after="100" w:afterAutospacing="1" w:line="240" w:lineRule="auto"/>
        <w:textAlignment w:val="auto"/>
        <w:rPr>
          <w:rFonts w:ascii="Times New Roman" w:hAnsi="Times New Roman"/>
          <w:sz w:val="24"/>
          <w:szCs w:val="24"/>
          <w:lang w:val="en-VN" w:eastAsia="en-US"/>
        </w:rPr>
      </w:pPr>
      <w:r w:rsidRPr="009A602D">
        <w:rPr>
          <w:rFonts w:ascii="Times New Roman" w:hAnsi="Times New Roman"/>
          <w:sz w:val="24"/>
          <w:szCs w:val="24"/>
          <w:lang w:val="en-VN" w:eastAsia="en-US"/>
        </w:rPr>
        <w:t>Developing and maintaining multiple web applications for Changi Airport, Singapore, focused on enhancing airport service experiences. The systems cover a wide range of services such as baggage handling and tracking, smart parking management, and member benefits. The platform aims to deliver a seamless, efficient, and user-friendly experience for travelers and airport members.</w:t>
      </w:r>
    </w:p>
    <w:p w14:paraId="55DA62FA" w14:textId="11E1F263" w:rsidR="009A602D" w:rsidRPr="009A602D" w:rsidRDefault="009A602D" w:rsidP="009A602D">
      <w:pPr>
        <w:overflowPunct/>
        <w:autoSpaceDE/>
        <w:autoSpaceDN/>
        <w:adjustRightInd/>
        <w:spacing w:before="100" w:beforeAutospacing="1" w:after="100" w:afterAutospacing="1" w:line="240" w:lineRule="auto"/>
        <w:textAlignment w:val="auto"/>
        <w:rPr>
          <w:rFonts w:ascii="Times New Roman" w:hAnsi="Times New Roman"/>
          <w:sz w:val="24"/>
          <w:szCs w:val="24"/>
          <w:lang w:val="en-VN" w:eastAsia="en-US"/>
        </w:rPr>
      </w:pPr>
      <w:r w:rsidRPr="009A602D">
        <w:rPr>
          <w:rFonts w:ascii="Times New Roman" w:hAnsi="Times New Roman"/>
          <w:b/>
          <w:bCs/>
          <w:sz w:val="24"/>
          <w:szCs w:val="24"/>
          <w:lang w:val="en-VN" w:eastAsia="en-US"/>
        </w:rPr>
        <w:t>Project size:</w:t>
      </w:r>
      <w:r w:rsidRPr="009A602D">
        <w:rPr>
          <w:rFonts w:ascii="Times New Roman" w:hAnsi="Times New Roman"/>
          <w:sz w:val="24"/>
          <w:szCs w:val="24"/>
          <w:lang w:val="en-VN" w:eastAsia="en-US"/>
        </w:rPr>
        <w:t xml:space="preserve"> ~</w:t>
      </w:r>
      <w:r>
        <w:rPr>
          <w:rFonts w:ascii="Times New Roman" w:hAnsi="Times New Roman"/>
          <w:sz w:val="24"/>
          <w:szCs w:val="24"/>
          <w:lang w:eastAsia="en-US"/>
        </w:rPr>
        <w:t>70</w:t>
      </w:r>
      <w:r w:rsidRPr="009A602D">
        <w:rPr>
          <w:rFonts w:ascii="Times New Roman" w:hAnsi="Times New Roman"/>
          <w:sz w:val="24"/>
          <w:szCs w:val="24"/>
          <w:lang w:val="en-VN" w:eastAsia="en-US"/>
        </w:rPr>
        <w:t xml:space="preserve"> members</w:t>
      </w:r>
      <w:r w:rsidRPr="009A602D">
        <w:rPr>
          <w:rFonts w:ascii="Times New Roman" w:hAnsi="Times New Roman"/>
          <w:sz w:val="24"/>
          <w:szCs w:val="24"/>
          <w:lang w:val="en-VN" w:eastAsia="en-US"/>
        </w:rPr>
        <w:br/>
      </w:r>
      <w:r w:rsidRPr="009A602D">
        <w:rPr>
          <w:rFonts w:ascii="Times New Roman" w:hAnsi="Times New Roman"/>
          <w:b/>
          <w:bCs/>
          <w:sz w:val="24"/>
          <w:szCs w:val="24"/>
          <w:lang w:val="en-VN" w:eastAsia="en-US"/>
        </w:rPr>
        <w:t>Role:</w:t>
      </w:r>
      <w:r w:rsidRPr="009A602D">
        <w:rPr>
          <w:rFonts w:ascii="Times New Roman" w:hAnsi="Times New Roman"/>
          <w:sz w:val="24"/>
          <w:szCs w:val="24"/>
          <w:lang w:val="en-VN" w:eastAsia="en-US"/>
        </w:rPr>
        <w:t xml:space="preserve"> Frontend Developer / Fullstack (ReactJS &amp; AWS)</w:t>
      </w:r>
    </w:p>
    <w:p w14:paraId="3613F66D" w14:textId="77777777" w:rsidR="009A602D" w:rsidRPr="009A602D" w:rsidRDefault="009A602D" w:rsidP="009A602D">
      <w:pPr>
        <w:overflowPunct/>
        <w:autoSpaceDE/>
        <w:autoSpaceDN/>
        <w:adjustRightInd/>
        <w:spacing w:before="100" w:beforeAutospacing="1" w:after="100" w:afterAutospacing="1" w:line="240" w:lineRule="auto"/>
        <w:textAlignment w:val="auto"/>
        <w:rPr>
          <w:rFonts w:ascii="Times New Roman" w:hAnsi="Times New Roman"/>
          <w:sz w:val="24"/>
          <w:szCs w:val="24"/>
          <w:lang w:val="en-VN" w:eastAsia="en-US"/>
        </w:rPr>
      </w:pPr>
      <w:r w:rsidRPr="009A602D">
        <w:rPr>
          <w:rFonts w:ascii="Times New Roman" w:hAnsi="Times New Roman"/>
          <w:b/>
          <w:bCs/>
          <w:sz w:val="24"/>
          <w:szCs w:val="24"/>
          <w:lang w:val="en-VN" w:eastAsia="en-US"/>
        </w:rPr>
        <w:t>Responsibilities:</w:t>
      </w:r>
    </w:p>
    <w:p w14:paraId="36E172C3" w14:textId="77777777" w:rsidR="009A602D" w:rsidRPr="009A602D" w:rsidRDefault="009A602D" w:rsidP="009A602D">
      <w:pPr>
        <w:numPr>
          <w:ilvl w:val="0"/>
          <w:numId w:val="20"/>
        </w:numPr>
        <w:overflowPunct/>
        <w:autoSpaceDE/>
        <w:autoSpaceDN/>
        <w:adjustRightInd/>
        <w:spacing w:before="100" w:beforeAutospacing="1" w:after="100" w:afterAutospacing="1" w:line="240" w:lineRule="auto"/>
        <w:textAlignment w:val="auto"/>
        <w:rPr>
          <w:rFonts w:ascii="Times New Roman" w:hAnsi="Times New Roman"/>
          <w:sz w:val="24"/>
          <w:szCs w:val="24"/>
          <w:lang w:val="en-VN" w:eastAsia="en-US"/>
        </w:rPr>
      </w:pPr>
      <w:r w:rsidRPr="009A602D">
        <w:rPr>
          <w:rFonts w:ascii="Times New Roman" w:hAnsi="Times New Roman"/>
          <w:sz w:val="24"/>
          <w:szCs w:val="24"/>
          <w:lang w:val="en-VN" w:eastAsia="en-US"/>
        </w:rPr>
        <w:t xml:space="preserve">Developed and maintained multiple web applications using </w:t>
      </w:r>
      <w:r w:rsidRPr="009A602D">
        <w:rPr>
          <w:rFonts w:ascii="Times New Roman" w:hAnsi="Times New Roman"/>
          <w:b/>
          <w:bCs/>
          <w:sz w:val="24"/>
          <w:szCs w:val="24"/>
          <w:lang w:val="en-VN" w:eastAsia="en-US"/>
        </w:rPr>
        <w:t>ReactJS</w:t>
      </w:r>
      <w:r w:rsidRPr="009A602D">
        <w:rPr>
          <w:rFonts w:ascii="Times New Roman" w:hAnsi="Times New Roman"/>
          <w:sz w:val="24"/>
          <w:szCs w:val="24"/>
          <w:lang w:val="en-VN" w:eastAsia="en-US"/>
        </w:rPr>
        <w:t xml:space="preserve"> and </w:t>
      </w:r>
      <w:r w:rsidRPr="009A602D">
        <w:rPr>
          <w:rFonts w:ascii="Times New Roman" w:hAnsi="Times New Roman"/>
          <w:b/>
          <w:bCs/>
          <w:sz w:val="24"/>
          <w:szCs w:val="24"/>
          <w:lang w:val="en-VN" w:eastAsia="en-US"/>
        </w:rPr>
        <w:t>Next.js</w:t>
      </w:r>
      <w:r w:rsidRPr="009A602D">
        <w:rPr>
          <w:rFonts w:ascii="Times New Roman" w:hAnsi="Times New Roman"/>
          <w:sz w:val="24"/>
          <w:szCs w:val="24"/>
          <w:lang w:val="en-VN" w:eastAsia="en-US"/>
        </w:rPr>
        <w:t>, ensuring consistency across different repositories and services.</w:t>
      </w:r>
    </w:p>
    <w:p w14:paraId="01FC8167" w14:textId="77777777" w:rsidR="009A602D" w:rsidRPr="009A602D" w:rsidRDefault="009A602D" w:rsidP="009A602D">
      <w:pPr>
        <w:numPr>
          <w:ilvl w:val="0"/>
          <w:numId w:val="20"/>
        </w:numPr>
        <w:overflowPunct/>
        <w:autoSpaceDE/>
        <w:autoSpaceDN/>
        <w:adjustRightInd/>
        <w:spacing w:before="100" w:beforeAutospacing="1" w:after="100" w:afterAutospacing="1" w:line="240" w:lineRule="auto"/>
        <w:textAlignment w:val="auto"/>
        <w:rPr>
          <w:rFonts w:ascii="Times New Roman" w:hAnsi="Times New Roman"/>
          <w:sz w:val="24"/>
          <w:szCs w:val="24"/>
          <w:lang w:val="en-VN" w:eastAsia="en-US"/>
        </w:rPr>
      </w:pPr>
      <w:r w:rsidRPr="009A602D">
        <w:rPr>
          <w:rFonts w:ascii="Times New Roman" w:hAnsi="Times New Roman"/>
          <w:sz w:val="24"/>
          <w:szCs w:val="24"/>
          <w:lang w:val="en-VN" w:eastAsia="en-US"/>
        </w:rPr>
        <w:t>Integrated and optimized APIs for various airport service systems, including baggage tracking and smart parking management.</w:t>
      </w:r>
    </w:p>
    <w:p w14:paraId="4EFD08BC" w14:textId="77777777" w:rsidR="009A602D" w:rsidRPr="009A602D" w:rsidRDefault="009A602D" w:rsidP="009A602D">
      <w:pPr>
        <w:numPr>
          <w:ilvl w:val="0"/>
          <w:numId w:val="20"/>
        </w:numPr>
        <w:overflowPunct/>
        <w:autoSpaceDE/>
        <w:autoSpaceDN/>
        <w:adjustRightInd/>
        <w:spacing w:before="100" w:beforeAutospacing="1" w:after="100" w:afterAutospacing="1" w:line="240" w:lineRule="auto"/>
        <w:textAlignment w:val="auto"/>
        <w:rPr>
          <w:rFonts w:ascii="Times New Roman" w:hAnsi="Times New Roman"/>
          <w:sz w:val="24"/>
          <w:szCs w:val="24"/>
          <w:lang w:val="en-VN" w:eastAsia="en-US"/>
        </w:rPr>
      </w:pPr>
      <w:r w:rsidRPr="009A602D">
        <w:rPr>
          <w:rFonts w:ascii="Times New Roman" w:hAnsi="Times New Roman"/>
          <w:sz w:val="24"/>
          <w:szCs w:val="24"/>
          <w:lang w:val="en-VN" w:eastAsia="en-US"/>
        </w:rPr>
        <w:t xml:space="preserve">Built and deployed serverless backend functions using </w:t>
      </w:r>
      <w:r w:rsidRPr="009A602D">
        <w:rPr>
          <w:rFonts w:ascii="Times New Roman" w:hAnsi="Times New Roman"/>
          <w:b/>
          <w:bCs/>
          <w:sz w:val="24"/>
          <w:szCs w:val="24"/>
          <w:lang w:val="en-VN" w:eastAsia="en-US"/>
        </w:rPr>
        <w:t>AWS Lambda</w:t>
      </w:r>
      <w:r w:rsidRPr="009A602D">
        <w:rPr>
          <w:rFonts w:ascii="Times New Roman" w:hAnsi="Times New Roman"/>
          <w:sz w:val="24"/>
          <w:szCs w:val="24"/>
          <w:lang w:val="en-VN" w:eastAsia="en-US"/>
        </w:rPr>
        <w:t>, enhancing scalability and reducing infrastructure overhead.</w:t>
      </w:r>
    </w:p>
    <w:p w14:paraId="5C44F69B" w14:textId="77777777" w:rsidR="009A602D" w:rsidRPr="009A602D" w:rsidRDefault="009A602D" w:rsidP="009A602D">
      <w:pPr>
        <w:numPr>
          <w:ilvl w:val="0"/>
          <w:numId w:val="20"/>
        </w:numPr>
        <w:overflowPunct/>
        <w:autoSpaceDE/>
        <w:autoSpaceDN/>
        <w:adjustRightInd/>
        <w:spacing w:before="100" w:beforeAutospacing="1" w:after="100" w:afterAutospacing="1" w:line="240" w:lineRule="auto"/>
        <w:textAlignment w:val="auto"/>
        <w:rPr>
          <w:rFonts w:ascii="Times New Roman" w:hAnsi="Times New Roman"/>
          <w:sz w:val="24"/>
          <w:szCs w:val="24"/>
          <w:lang w:val="en-VN" w:eastAsia="en-US"/>
        </w:rPr>
      </w:pPr>
      <w:r w:rsidRPr="009A602D">
        <w:rPr>
          <w:rFonts w:ascii="Times New Roman" w:hAnsi="Times New Roman"/>
          <w:sz w:val="24"/>
          <w:szCs w:val="24"/>
          <w:lang w:val="en-VN" w:eastAsia="en-US"/>
        </w:rPr>
        <w:t>Collaborated closely with UI/UX designers to ensure responsive, accessible, and visually consistent user interfaces.</w:t>
      </w:r>
    </w:p>
    <w:p w14:paraId="5CB56EC6" w14:textId="77777777" w:rsidR="009A602D" w:rsidRPr="009A602D" w:rsidRDefault="009A602D" w:rsidP="009A602D">
      <w:pPr>
        <w:numPr>
          <w:ilvl w:val="0"/>
          <w:numId w:val="20"/>
        </w:numPr>
        <w:overflowPunct/>
        <w:autoSpaceDE/>
        <w:autoSpaceDN/>
        <w:adjustRightInd/>
        <w:spacing w:before="100" w:beforeAutospacing="1" w:after="100" w:afterAutospacing="1" w:line="240" w:lineRule="auto"/>
        <w:textAlignment w:val="auto"/>
        <w:rPr>
          <w:rFonts w:ascii="Times New Roman" w:hAnsi="Times New Roman"/>
          <w:sz w:val="24"/>
          <w:szCs w:val="24"/>
          <w:lang w:val="en-VN" w:eastAsia="en-US"/>
        </w:rPr>
      </w:pPr>
      <w:r w:rsidRPr="009A602D">
        <w:rPr>
          <w:rFonts w:ascii="Times New Roman" w:hAnsi="Times New Roman"/>
          <w:sz w:val="24"/>
          <w:szCs w:val="24"/>
          <w:lang w:val="en-VN" w:eastAsia="en-US"/>
        </w:rPr>
        <w:t>Implemented authentication, membership registration, and reward management features to improve user engagement.</w:t>
      </w:r>
    </w:p>
    <w:p w14:paraId="3767934C" w14:textId="77777777" w:rsidR="009A602D" w:rsidRPr="009A602D" w:rsidRDefault="009A602D" w:rsidP="009A602D">
      <w:pPr>
        <w:numPr>
          <w:ilvl w:val="0"/>
          <w:numId w:val="20"/>
        </w:numPr>
        <w:overflowPunct/>
        <w:autoSpaceDE/>
        <w:autoSpaceDN/>
        <w:adjustRightInd/>
        <w:spacing w:before="100" w:beforeAutospacing="1" w:after="100" w:afterAutospacing="1" w:line="240" w:lineRule="auto"/>
        <w:textAlignment w:val="auto"/>
        <w:rPr>
          <w:rFonts w:ascii="Times New Roman" w:hAnsi="Times New Roman"/>
          <w:sz w:val="24"/>
          <w:szCs w:val="24"/>
          <w:lang w:val="en-VN" w:eastAsia="en-US"/>
        </w:rPr>
      </w:pPr>
      <w:r w:rsidRPr="009A602D">
        <w:rPr>
          <w:rFonts w:ascii="Times New Roman" w:hAnsi="Times New Roman"/>
          <w:sz w:val="24"/>
          <w:szCs w:val="24"/>
          <w:lang w:val="en-VN" w:eastAsia="en-US"/>
        </w:rPr>
        <w:lastRenderedPageBreak/>
        <w:t>Ensured code quality, performance optimization, and cross-browser compatibility across all web platforms.</w:t>
      </w:r>
    </w:p>
    <w:p w14:paraId="1B8A9DA2" w14:textId="77777777" w:rsidR="009A602D" w:rsidRPr="009A602D" w:rsidRDefault="009A602D" w:rsidP="009A602D">
      <w:pPr>
        <w:numPr>
          <w:ilvl w:val="0"/>
          <w:numId w:val="20"/>
        </w:numPr>
        <w:overflowPunct/>
        <w:autoSpaceDE/>
        <w:autoSpaceDN/>
        <w:adjustRightInd/>
        <w:spacing w:before="100" w:beforeAutospacing="1" w:after="100" w:afterAutospacing="1" w:line="240" w:lineRule="auto"/>
        <w:textAlignment w:val="auto"/>
        <w:rPr>
          <w:rFonts w:ascii="Times New Roman" w:hAnsi="Times New Roman"/>
          <w:sz w:val="24"/>
          <w:szCs w:val="24"/>
          <w:lang w:val="en-VN" w:eastAsia="en-US"/>
        </w:rPr>
      </w:pPr>
      <w:r w:rsidRPr="009A602D">
        <w:rPr>
          <w:rFonts w:ascii="Times New Roman" w:hAnsi="Times New Roman"/>
          <w:sz w:val="24"/>
          <w:szCs w:val="24"/>
          <w:lang w:val="en-VN" w:eastAsia="en-US"/>
        </w:rPr>
        <w:t xml:space="preserve">Participated in CI/CD setup and deployment on </w:t>
      </w:r>
      <w:r w:rsidRPr="009A602D">
        <w:rPr>
          <w:rFonts w:ascii="Times New Roman" w:hAnsi="Times New Roman"/>
          <w:b/>
          <w:bCs/>
          <w:sz w:val="24"/>
          <w:szCs w:val="24"/>
          <w:lang w:val="en-VN" w:eastAsia="en-US"/>
        </w:rPr>
        <w:t>AWS services</w:t>
      </w:r>
      <w:r w:rsidRPr="009A602D">
        <w:rPr>
          <w:rFonts w:ascii="Times New Roman" w:hAnsi="Times New Roman"/>
          <w:sz w:val="24"/>
          <w:szCs w:val="24"/>
          <w:lang w:val="en-VN" w:eastAsia="en-US"/>
        </w:rPr>
        <w:t xml:space="preserve"> such as </w:t>
      </w:r>
      <w:r w:rsidRPr="009A602D">
        <w:rPr>
          <w:rFonts w:ascii="Times New Roman" w:hAnsi="Times New Roman"/>
          <w:b/>
          <w:bCs/>
          <w:sz w:val="24"/>
          <w:szCs w:val="24"/>
          <w:lang w:val="en-VN" w:eastAsia="en-US"/>
        </w:rPr>
        <w:t>S3, CloudFront, and API Gateway</w:t>
      </w:r>
      <w:r w:rsidRPr="009A602D">
        <w:rPr>
          <w:rFonts w:ascii="Times New Roman" w:hAnsi="Times New Roman"/>
          <w:sz w:val="24"/>
          <w:szCs w:val="24"/>
          <w:lang w:val="en-VN" w:eastAsia="en-US"/>
        </w:rPr>
        <w:t>.</w:t>
      </w:r>
    </w:p>
    <w:p w14:paraId="2FCE0D38" w14:textId="77777777" w:rsidR="009A602D" w:rsidRPr="009A602D" w:rsidRDefault="009A602D" w:rsidP="009A602D">
      <w:pPr>
        <w:overflowPunct/>
        <w:autoSpaceDE/>
        <w:autoSpaceDN/>
        <w:adjustRightInd/>
        <w:spacing w:before="100" w:beforeAutospacing="1" w:after="100" w:afterAutospacing="1" w:line="240" w:lineRule="auto"/>
        <w:textAlignment w:val="auto"/>
        <w:rPr>
          <w:rFonts w:ascii="Times New Roman" w:hAnsi="Times New Roman"/>
          <w:sz w:val="24"/>
          <w:szCs w:val="24"/>
          <w:lang w:val="en-VN" w:eastAsia="en-US"/>
        </w:rPr>
      </w:pPr>
      <w:r w:rsidRPr="009A602D">
        <w:rPr>
          <w:rFonts w:ascii="Times New Roman" w:hAnsi="Times New Roman"/>
          <w:b/>
          <w:bCs/>
          <w:sz w:val="24"/>
          <w:szCs w:val="24"/>
          <w:lang w:val="en-VN" w:eastAsia="en-US"/>
        </w:rPr>
        <w:t>Technologies:</w:t>
      </w:r>
      <w:r w:rsidRPr="009A602D">
        <w:rPr>
          <w:rFonts w:ascii="Times New Roman" w:hAnsi="Times New Roman"/>
          <w:sz w:val="24"/>
          <w:szCs w:val="24"/>
          <w:lang w:val="en-VN" w:eastAsia="en-US"/>
        </w:rPr>
        <w:br/>
        <w:t>• ReactJS, Next.js, TypeScript, REST API</w:t>
      </w:r>
      <w:r w:rsidRPr="009A602D">
        <w:rPr>
          <w:rFonts w:ascii="Times New Roman" w:hAnsi="Times New Roman"/>
          <w:sz w:val="24"/>
          <w:szCs w:val="24"/>
          <w:lang w:val="en-VN" w:eastAsia="en-US"/>
        </w:rPr>
        <w:br/>
        <w:t>• AWS Lambda, S3, CloudFront, API Gateway</w:t>
      </w:r>
      <w:r w:rsidRPr="009A602D">
        <w:rPr>
          <w:rFonts w:ascii="Times New Roman" w:hAnsi="Times New Roman"/>
          <w:sz w:val="24"/>
          <w:szCs w:val="24"/>
          <w:lang w:val="en-VN" w:eastAsia="en-US"/>
        </w:rPr>
        <w:br/>
        <w:t>• Git, Visual Studio Code</w:t>
      </w:r>
    </w:p>
    <w:p w14:paraId="670B9447" w14:textId="0FEFDE23" w:rsidR="001365E6" w:rsidRPr="0003700A" w:rsidRDefault="00C65E3D" w:rsidP="00720F9F">
      <w:pPr>
        <w:spacing w:after="0" w:line="276" w:lineRule="auto"/>
        <w:jc w:val="both"/>
        <w:rPr>
          <w:rFonts w:asciiTheme="majorHAnsi" w:eastAsia="Tahoma" w:hAnsiTheme="majorHAnsi" w:cs="Tahoma"/>
          <w:b/>
          <w:sz w:val="22"/>
          <w:szCs w:val="22"/>
        </w:rPr>
      </w:pPr>
      <w:r>
        <w:rPr>
          <w:rFonts w:ascii="Tahoma" w:hAnsi="Tahoma" w:cs="Tahoma"/>
          <w:sz w:val="22"/>
          <w:szCs w:val="22"/>
        </w:rPr>
        <w:br/>
      </w:r>
      <w:r>
        <w:rPr>
          <w:rFonts w:ascii="Tahoma" w:hAnsi="Tahoma" w:cs="Tahoma"/>
          <w:sz w:val="22"/>
          <w:szCs w:val="22"/>
        </w:rPr>
        <w:br/>
      </w:r>
      <w:r w:rsidR="00664354" w:rsidRPr="0003700A">
        <w:rPr>
          <w:rFonts w:ascii="Tahoma" w:hAnsi="Tahoma" w:cs="Tahoma"/>
          <w:sz w:val="22"/>
          <w:szCs w:val="22"/>
        </w:rPr>
        <w:t xml:space="preserve">Project: </w:t>
      </w:r>
      <w:r w:rsidR="00720F9F" w:rsidRPr="0003700A">
        <w:rPr>
          <w:rFonts w:asciiTheme="majorHAnsi" w:eastAsia="Tahoma" w:hAnsiTheme="majorHAnsi" w:cs="Tahoma"/>
          <w:b/>
          <w:sz w:val="22"/>
          <w:szCs w:val="22"/>
        </w:rPr>
        <w:t xml:space="preserve">RSupports </w:t>
      </w:r>
      <w:r w:rsidR="00664354" w:rsidRPr="0003700A">
        <w:rPr>
          <w:rFonts w:ascii="Tahoma" w:hAnsi="Tahoma" w:cs="Tahoma"/>
          <w:sz w:val="22"/>
          <w:szCs w:val="22"/>
        </w:rPr>
        <w:t>(</w:t>
      </w:r>
      <w:r w:rsidR="00720F9F" w:rsidRPr="0003700A">
        <w:rPr>
          <w:rFonts w:asciiTheme="majorHAnsi" w:eastAsia="Tahoma" w:hAnsiTheme="majorHAnsi" w:cs="Tahoma"/>
          <w:sz w:val="22"/>
          <w:szCs w:val="22"/>
        </w:rPr>
        <w:t xml:space="preserve">July </w:t>
      </w:r>
      <w:r w:rsidR="00664354" w:rsidRPr="0003700A">
        <w:rPr>
          <w:rFonts w:ascii="Tahoma" w:hAnsi="Tahoma" w:cs="Tahoma"/>
          <w:sz w:val="22"/>
          <w:szCs w:val="22"/>
        </w:rPr>
        <w:t>202</w:t>
      </w:r>
      <w:r w:rsidR="00720F9F" w:rsidRPr="0003700A">
        <w:rPr>
          <w:rFonts w:ascii="Tahoma" w:hAnsi="Tahoma" w:cs="Tahoma"/>
          <w:sz w:val="22"/>
          <w:szCs w:val="22"/>
        </w:rPr>
        <w:t>4</w:t>
      </w:r>
      <w:r w:rsidR="00664354" w:rsidRPr="0003700A">
        <w:rPr>
          <w:rFonts w:ascii="Tahoma" w:hAnsi="Tahoma" w:cs="Tahoma"/>
          <w:sz w:val="22"/>
          <w:szCs w:val="22"/>
        </w:rPr>
        <w:t xml:space="preserve"> – </w:t>
      </w:r>
      <w:r w:rsidR="002D6B12">
        <w:rPr>
          <w:rFonts w:ascii="Tahoma" w:hAnsi="Tahoma" w:cs="Tahoma"/>
          <w:sz w:val="22"/>
          <w:szCs w:val="22"/>
        </w:rPr>
        <w:t>May 2025</w:t>
      </w:r>
      <w:r w:rsidR="00664354" w:rsidRPr="0003700A">
        <w:rPr>
          <w:rFonts w:ascii="Tahoma" w:hAnsi="Tahoma" w:cs="Tahoma"/>
          <w:sz w:val="22"/>
          <w:szCs w:val="22"/>
        </w:rPr>
        <w:t>)</w:t>
      </w:r>
    </w:p>
    <w:p w14:paraId="30752B7F" w14:textId="77777777" w:rsidR="00BE04B5" w:rsidRPr="0003700A" w:rsidRDefault="00BE04B5" w:rsidP="00BE04B5">
      <w:pPr>
        <w:spacing w:after="0" w:line="276" w:lineRule="auto"/>
        <w:jc w:val="both"/>
        <w:rPr>
          <w:rFonts w:asciiTheme="majorHAnsi" w:eastAsia="Tahoma" w:hAnsiTheme="majorHAnsi" w:cs="Tahoma"/>
          <w:color w:val="202124"/>
          <w:sz w:val="22"/>
          <w:szCs w:val="22"/>
          <w:shd w:val="clear" w:color="auto" w:fill="FFFFFF"/>
        </w:rPr>
      </w:pPr>
      <w:r w:rsidRPr="0003700A">
        <w:rPr>
          <w:rFonts w:asciiTheme="majorHAnsi" w:eastAsia="Tahoma" w:hAnsiTheme="majorHAnsi" w:cs="Tahoma"/>
          <w:color w:val="202124"/>
          <w:sz w:val="22"/>
          <w:szCs w:val="22"/>
          <w:shd w:val="clear" w:color="auto" w:fill="FFFFFF"/>
        </w:rPr>
        <w:t xml:space="preserve">The project involves developing and enhancing a Chat and Video Call platform integrated with a 3D system, designed to facilitate real-time communication and interaction. Users will be able to engage and interact through a 3D Unity interface, creating virtual meeting rooms and online marketplace environments. </w:t>
      </w:r>
    </w:p>
    <w:p w14:paraId="1A127597" w14:textId="77777777" w:rsidR="00BE04B5" w:rsidRPr="0003700A" w:rsidRDefault="00BE04B5" w:rsidP="00BE04B5">
      <w:pPr>
        <w:spacing w:after="0" w:line="276" w:lineRule="auto"/>
        <w:jc w:val="both"/>
        <w:rPr>
          <w:rFonts w:asciiTheme="majorHAnsi" w:eastAsia="Tahoma" w:hAnsiTheme="majorHAnsi" w:cs="Tahoma"/>
          <w:color w:val="202124"/>
          <w:sz w:val="22"/>
          <w:szCs w:val="22"/>
          <w:shd w:val="clear" w:color="auto" w:fill="FFFFFF"/>
        </w:rPr>
      </w:pPr>
    </w:p>
    <w:p w14:paraId="5135DC26" w14:textId="77777777" w:rsidR="00BE04B5" w:rsidRPr="0003700A" w:rsidRDefault="00BE04B5" w:rsidP="00BE04B5">
      <w:pPr>
        <w:spacing w:after="0" w:line="276" w:lineRule="auto"/>
        <w:jc w:val="both"/>
        <w:rPr>
          <w:rFonts w:asciiTheme="majorHAnsi" w:eastAsia="Tahoma" w:hAnsiTheme="majorHAnsi" w:cs="Tahoma"/>
          <w:color w:val="202124"/>
          <w:sz w:val="22"/>
          <w:szCs w:val="22"/>
          <w:shd w:val="clear" w:color="auto" w:fill="FFFFFF"/>
        </w:rPr>
      </w:pPr>
      <w:r w:rsidRPr="0003700A">
        <w:rPr>
          <w:rFonts w:asciiTheme="majorHAnsi" w:eastAsia="Tahoma" w:hAnsiTheme="majorHAnsi" w:cs="Tahoma"/>
          <w:color w:val="202124"/>
          <w:sz w:val="22"/>
          <w:szCs w:val="22"/>
          <w:shd w:val="clear" w:color="auto" w:fill="FFFFFF"/>
        </w:rPr>
        <w:t>The application will incorporate fundamental social networking features, such as voice and video calls, messaging, friend connections, and various other functionalities. This comprehensive platform aims to provide a seamless and immersive communication experience.</w:t>
      </w:r>
    </w:p>
    <w:p w14:paraId="1E71DA7F" w14:textId="77777777" w:rsidR="00BE04B5" w:rsidRPr="0003700A" w:rsidRDefault="00BE04B5" w:rsidP="00BE04B5">
      <w:pPr>
        <w:spacing w:after="0" w:line="276" w:lineRule="auto"/>
        <w:jc w:val="both"/>
        <w:rPr>
          <w:rFonts w:asciiTheme="majorHAnsi" w:eastAsia="Tahoma" w:hAnsiTheme="majorHAnsi" w:cs="Tahoma"/>
          <w:color w:val="202124"/>
          <w:sz w:val="22"/>
          <w:szCs w:val="22"/>
          <w:shd w:val="clear" w:color="auto" w:fill="FFFFFF"/>
        </w:rPr>
      </w:pPr>
    </w:p>
    <w:p w14:paraId="7E317EDB" w14:textId="506EC5C6" w:rsidR="0087151A" w:rsidRPr="0003700A" w:rsidRDefault="0087151A">
      <w:pPr>
        <w:pStyle w:val="INET-Body"/>
        <w:spacing w:line="312" w:lineRule="auto"/>
        <w:jc w:val="both"/>
        <w:rPr>
          <w:rFonts w:ascii="Tahoma" w:eastAsia="Times New Roman" w:hAnsi="Tahoma" w:cs="Tahoma"/>
          <w:sz w:val="22"/>
          <w:lang w:eastAsia="zh-CN"/>
        </w:rPr>
      </w:pPr>
      <w:r w:rsidRPr="0003700A">
        <w:rPr>
          <w:rFonts w:ascii="Tahoma" w:eastAsia="Times New Roman" w:hAnsi="Tahoma" w:cs="Tahoma"/>
          <w:b/>
          <w:bCs/>
          <w:sz w:val="22"/>
          <w:lang w:eastAsia="zh-CN"/>
        </w:rPr>
        <w:t>Project size</w:t>
      </w:r>
      <w:r w:rsidRPr="0003700A">
        <w:rPr>
          <w:rFonts w:ascii="Tahoma" w:eastAsia="Times New Roman" w:hAnsi="Tahoma" w:cs="Tahoma"/>
          <w:sz w:val="22"/>
          <w:lang w:eastAsia="zh-CN"/>
        </w:rPr>
        <w:t xml:space="preserve">: </w:t>
      </w:r>
      <w:r w:rsidR="003B1C5B" w:rsidRPr="0003700A">
        <w:rPr>
          <w:rFonts w:ascii="Tahoma" w:eastAsia="Times New Roman" w:hAnsi="Tahoma" w:cs="Tahoma"/>
          <w:sz w:val="22"/>
          <w:lang w:eastAsia="zh-CN"/>
        </w:rPr>
        <w:t>100</w:t>
      </w:r>
      <w:r w:rsidRPr="0003700A">
        <w:rPr>
          <w:rFonts w:ascii="Tahoma" w:eastAsia="Times New Roman" w:hAnsi="Tahoma" w:cs="Tahoma"/>
          <w:sz w:val="22"/>
          <w:lang w:eastAsia="zh-CN"/>
        </w:rPr>
        <w:t xml:space="preserve"> members.</w:t>
      </w:r>
    </w:p>
    <w:p w14:paraId="5259D5B5" w14:textId="54158BBE" w:rsidR="001365E6" w:rsidRPr="0003700A" w:rsidRDefault="00664354">
      <w:pPr>
        <w:pStyle w:val="INET-Body"/>
        <w:spacing w:line="312" w:lineRule="auto"/>
        <w:jc w:val="both"/>
        <w:rPr>
          <w:rFonts w:ascii="Tahoma" w:hAnsi="Tahoma" w:cs="Tahoma"/>
          <w:b/>
          <w:bCs/>
          <w:sz w:val="22"/>
        </w:rPr>
      </w:pPr>
      <w:r w:rsidRPr="0003700A">
        <w:rPr>
          <w:rFonts w:ascii="Tahoma" w:hAnsi="Tahoma" w:cs="Tahoma"/>
          <w:b/>
          <w:bCs/>
          <w:sz w:val="22"/>
        </w:rPr>
        <w:t xml:space="preserve">Roles: </w:t>
      </w:r>
      <w:r w:rsidR="00BE04B5" w:rsidRPr="0003700A">
        <w:rPr>
          <w:rFonts w:ascii="Tahoma" w:hAnsi="Tahoma" w:cs="Tahoma"/>
          <w:b/>
          <w:bCs/>
          <w:sz w:val="22"/>
        </w:rPr>
        <w:t>Frontend</w:t>
      </w:r>
      <w:r w:rsidR="00BB222D" w:rsidRPr="0003700A">
        <w:rPr>
          <w:rFonts w:ascii="Tahoma" w:hAnsi="Tahoma" w:cs="Tahoma"/>
          <w:b/>
          <w:bCs/>
          <w:sz w:val="22"/>
        </w:rPr>
        <w:t xml:space="preserve"> </w:t>
      </w:r>
      <w:r w:rsidRPr="0003700A">
        <w:rPr>
          <w:rFonts w:ascii="Tahoma" w:hAnsi="Tahoma" w:cs="Tahoma"/>
          <w:b/>
          <w:bCs/>
          <w:sz w:val="22"/>
        </w:rPr>
        <w:t xml:space="preserve">Developer  </w:t>
      </w:r>
    </w:p>
    <w:p w14:paraId="067AB2D8" w14:textId="77777777" w:rsidR="00BE04B5" w:rsidRPr="0003700A" w:rsidRDefault="00BE04B5" w:rsidP="005816DC">
      <w:pPr>
        <w:pStyle w:val="ListParagraph"/>
        <w:numPr>
          <w:ilvl w:val="0"/>
          <w:numId w:val="19"/>
        </w:numPr>
        <w:overflowPunct/>
        <w:autoSpaceDE/>
        <w:autoSpaceDN/>
        <w:adjustRightInd/>
        <w:spacing w:after="0" w:line="276" w:lineRule="auto"/>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Developed and enhanced the user interface for real-time chat and video call functionalities using modern frontend technologies.</w:t>
      </w:r>
    </w:p>
    <w:p w14:paraId="2C2BC3E3" w14:textId="77777777" w:rsidR="00BE04B5" w:rsidRPr="0003700A" w:rsidRDefault="00BE04B5" w:rsidP="005816DC">
      <w:pPr>
        <w:pStyle w:val="ListParagraph"/>
        <w:numPr>
          <w:ilvl w:val="0"/>
          <w:numId w:val="19"/>
        </w:numPr>
        <w:overflowPunct/>
        <w:autoSpaceDE/>
        <w:autoSpaceDN/>
        <w:adjustRightInd/>
        <w:spacing w:after="0" w:line="276" w:lineRule="auto"/>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Integrated 3D environments created with Unity into the web platform, ensuring smooth and seamless user interactions.</w:t>
      </w:r>
    </w:p>
    <w:p w14:paraId="2606B6E1" w14:textId="77777777" w:rsidR="00BE04B5" w:rsidRPr="0003700A" w:rsidRDefault="00BE04B5" w:rsidP="005816DC">
      <w:pPr>
        <w:pStyle w:val="ListParagraph"/>
        <w:numPr>
          <w:ilvl w:val="0"/>
          <w:numId w:val="19"/>
        </w:numPr>
        <w:overflowPunct/>
        <w:autoSpaceDE/>
        <w:autoSpaceDN/>
        <w:adjustRightInd/>
        <w:spacing w:after="0" w:line="276" w:lineRule="auto"/>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Collaborated with backend developers to ensure real-time data synchronization for messaging and video calls.</w:t>
      </w:r>
    </w:p>
    <w:p w14:paraId="6AA2A04A" w14:textId="77777777" w:rsidR="00BE04B5" w:rsidRPr="0003700A" w:rsidRDefault="00BE04B5" w:rsidP="005816DC">
      <w:pPr>
        <w:pStyle w:val="ListParagraph"/>
        <w:numPr>
          <w:ilvl w:val="0"/>
          <w:numId w:val="19"/>
        </w:numPr>
        <w:overflowPunct/>
        <w:autoSpaceDE/>
        <w:autoSpaceDN/>
        <w:adjustRightInd/>
        <w:spacing w:after="0" w:line="276" w:lineRule="auto"/>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Implemented social networking features such as friend connections, notifications, and user profiles within the platform.</w:t>
      </w:r>
    </w:p>
    <w:p w14:paraId="7BEC2CD1" w14:textId="77777777" w:rsidR="00BE04B5" w:rsidRPr="0003700A" w:rsidRDefault="00BE04B5" w:rsidP="005816DC">
      <w:pPr>
        <w:pStyle w:val="ListParagraph"/>
        <w:numPr>
          <w:ilvl w:val="0"/>
          <w:numId w:val="19"/>
        </w:numPr>
        <w:overflowPunct/>
        <w:autoSpaceDE/>
        <w:autoSpaceDN/>
        <w:adjustRightInd/>
        <w:spacing w:after="0" w:line="276" w:lineRule="auto"/>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Ensured cross-browser compatibility and responsive design for an optimal user experience on various devices.</w:t>
      </w:r>
    </w:p>
    <w:p w14:paraId="332BC3F3" w14:textId="77777777" w:rsidR="00BE04B5" w:rsidRPr="0003700A" w:rsidRDefault="00BE04B5" w:rsidP="005816DC">
      <w:pPr>
        <w:pStyle w:val="INET-Body"/>
        <w:numPr>
          <w:ilvl w:val="0"/>
          <w:numId w:val="19"/>
        </w:numPr>
        <w:spacing w:line="312" w:lineRule="auto"/>
        <w:jc w:val="both"/>
        <w:rPr>
          <w:rFonts w:ascii="Tahoma" w:hAnsi="Tahoma" w:cs="Tahoma"/>
          <w:sz w:val="22"/>
        </w:rPr>
      </w:pPr>
      <w:r w:rsidRPr="0003700A">
        <w:rPr>
          <w:rFonts w:asciiTheme="majorHAnsi" w:eastAsia="Tahoma" w:hAnsiTheme="majorHAnsi" w:cs="Tahoma"/>
          <w:sz w:val="22"/>
        </w:rPr>
        <w:t>Conducted performance optimization to ensure fast load times and efficient state management.</w:t>
      </w:r>
    </w:p>
    <w:p w14:paraId="27249712" w14:textId="77777777" w:rsidR="005816DC" w:rsidRPr="0003700A" w:rsidRDefault="005816DC" w:rsidP="005816DC">
      <w:pPr>
        <w:pStyle w:val="INET-Body"/>
        <w:spacing w:line="312" w:lineRule="auto"/>
        <w:ind w:left="720"/>
        <w:jc w:val="both"/>
        <w:rPr>
          <w:rFonts w:ascii="Tahoma" w:hAnsi="Tahoma" w:cs="Tahoma"/>
          <w:sz w:val="22"/>
        </w:rPr>
      </w:pPr>
    </w:p>
    <w:p w14:paraId="7D9F24B7" w14:textId="77777777" w:rsidR="005816DC" w:rsidRPr="0003700A" w:rsidRDefault="00664354" w:rsidP="005816DC">
      <w:pPr>
        <w:pStyle w:val="INET-Body"/>
        <w:spacing w:line="312" w:lineRule="auto"/>
        <w:jc w:val="both"/>
        <w:rPr>
          <w:rFonts w:ascii="Tahoma" w:hAnsi="Tahoma" w:cs="Tahoma"/>
          <w:sz w:val="22"/>
          <w:u w:val="single"/>
        </w:rPr>
      </w:pPr>
      <w:r w:rsidRPr="0003700A">
        <w:rPr>
          <w:rFonts w:ascii="Tahoma" w:hAnsi="Tahoma" w:cs="Tahoma"/>
          <w:sz w:val="22"/>
          <w:u w:val="single"/>
        </w:rPr>
        <w:t xml:space="preserve">Technologies: </w:t>
      </w:r>
    </w:p>
    <w:p w14:paraId="1C1F597E" w14:textId="0001BD6B" w:rsidR="001365E6" w:rsidRPr="0003700A" w:rsidRDefault="00BE04B5" w:rsidP="005816DC">
      <w:pPr>
        <w:pStyle w:val="INET-Body"/>
        <w:spacing w:line="312" w:lineRule="auto"/>
        <w:jc w:val="both"/>
        <w:rPr>
          <w:rFonts w:ascii="Tahoma" w:hAnsi="Tahoma" w:cs="Tahoma"/>
          <w:sz w:val="22"/>
        </w:rPr>
      </w:pPr>
      <w:r w:rsidRPr="0003700A">
        <w:rPr>
          <w:rFonts w:ascii="Tahoma" w:hAnsi="Tahoma"/>
          <w:sz w:val="22"/>
          <w:u w:val="single"/>
        </w:rPr>
        <w:t>ReactJS, WebRTC, Typescript, Storybook, RestAPI, 3D Unity</w:t>
      </w:r>
    </w:p>
    <w:p w14:paraId="760E076C" w14:textId="77777777" w:rsidR="00E52D67" w:rsidRPr="0003700A" w:rsidRDefault="00E52D67" w:rsidP="00E52D67">
      <w:pPr>
        <w:pStyle w:val="INET-Body"/>
        <w:spacing w:line="312" w:lineRule="auto"/>
        <w:jc w:val="both"/>
        <w:rPr>
          <w:rFonts w:ascii="Tahoma" w:hAnsi="Tahoma" w:cs="Tahoma"/>
          <w:sz w:val="22"/>
        </w:rPr>
      </w:pPr>
    </w:p>
    <w:p w14:paraId="13039106" w14:textId="34A3D080" w:rsidR="00E52D67" w:rsidRPr="0003700A" w:rsidRDefault="00E52D67" w:rsidP="00E52D67">
      <w:pPr>
        <w:spacing w:after="0" w:line="276" w:lineRule="auto"/>
        <w:jc w:val="both"/>
        <w:rPr>
          <w:rFonts w:asciiTheme="majorHAnsi" w:eastAsia="Tahoma" w:hAnsiTheme="majorHAnsi" w:cs="Tahoma"/>
          <w:b/>
          <w:sz w:val="22"/>
          <w:szCs w:val="22"/>
        </w:rPr>
      </w:pPr>
      <w:r w:rsidRPr="0003700A">
        <w:rPr>
          <w:rFonts w:ascii="Tahoma" w:hAnsi="Tahoma" w:cs="Tahoma"/>
          <w:sz w:val="22"/>
          <w:szCs w:val="22"/>
        </w:rPr>
        <w:t xml:space="preserve">Project: </w:t>
      </w:r>
      <w:r w:rsidRPr="0003700A">
        <w:rPr>
          <w:rFonts w:asciiTheme="majorHAnsi" w:eastAsia="Tahoma" w:hAnsiTheme="majorHAnsi" w:cs="Tahoma"/>
          <w:b/>
          <w:sz w:val="22"/>
          <w:szCs w:val="22"/>
        </w:rPr>
        <w:t xml:space="preserve">OMJS NCS </w:t>
      </w:r>
      <w:r w:rsidRPr="0003700A">
        <w:rPr>
          <w:rFonts w:ascii="Tahoma" w:hAnsi="Tahoma" w:cs="Tahoma"/>
          <w:sz w:val="22"/>
          <w:szCs w:val="22"/>
        </w:rPr>
        <w:t>(</w:t>
      </w:r>
      <w:r w:rsidRPr="0003700A">
        <w:rPr>
          <w:rFonts w:asciiTheme="majorHAnsi" w:eastAsia="Tahoma" w:hAnsiTheme="majorHAnsi" w:cs="Tahoma"/>
          <w:sz w:val="22"/>
          <w:szCs w:val="22"/>
        </w:rPr>
        <w:t>Jan 2024 – July 2024</w:t>
      </w:r>
      <w:r w:rsidRPr="0003700A">
        <w:rPr>
          <w:rFonts w:ascii="Tahoma" w:hAnsi="Tahoma" w:cs="Tahoma"/>
          <w:sz w:val="22"/>
          <w:szCs w:val="22"/>
        </w:rPr>
        <w:t>)</w:t>
      </w:r>
    </w:p>
    <w:p w14:paraId="34347D64" w14:textId="77777777" w:rsidR="00B2738A" w:rsidRPr="0003700A" w:rsidRDefault="00B2738A" w:rsidP="00B2738A">
      <w:pPr>
        <w:spacing w:after="0" w:line="276" w:lineRule="auto"/>
        <w:jc w:val="both"/>
        <w:rPr>
          <w:rFonts w:asciiTheme="majorHAnsi" w:eastAsia="Tahoma" w:hAnsiTheme="majorHAnsi" w:cs="Tahoma"/>
          <w:b/>
          <w:sz w:val="22"/>
          <w:szCs w:val="22"/>
        </w:rPr>
      </w:pPr>
      <w:r w:rsidRPr="0003700A">
        <w:rPr>
          <w:rFonts w:asciiTheme="majorHAnsi" w:eastAsia="Tahoma" w:hAnsiTheme="majorHAnsi" w:cs="Tahoma"/>
          <w:color w:val="202124"/>
          <w:sz w:val="22"/>
          <w:szCs w:val="22"/>
          <w:shd w:val="clear" w:color="auto" w:fill="FFFFFF"/>
        </w:rPr>
        <w:lastRenderedPageBreak/>
        <w:t>Developing and enhancing systems and platforms for online marriage registration and event organization, it not only serves one religion but also various other religions. It can help customers achieve the fastest and most convenient services.</w:t>
      </w:r>
    </w:p>
    <w:p w14:paraId="16F46D12" w14:textId="77777777" w:rsidR="00E52D67" w:rsidRPr="0003700A" w:rsidRDefault="00E52D67" w:rsidP="00E52D67">
      <w:pPr>
        <w:spacing w:after="0" w:line="276" w:lineRule="auto"/>
        <w:jc w:val="both"/>
        <w:rPr>
          <w:rFonts w:asciiTheme="majorHAnsi" w:eastAsia="Tahoma" w:hAnsiTheme="majorHAnsi" w:cs="Tahoma"/>
          <w:color w:val="202124"/>
          <w:sz w:val="22"/>
          <w:szCs w:val="22"/>
          <w:shd w:val="clear" w:color="auto" w:fill="FFFFFF"/>
        </w:rPr>
      </w:pPr>
    </w:p>
    <w:p w14:paraId="3A08F713" w14:textId="7EEB731C" w:rsidR="00E52D67" w:rsidRPr="0003700A" w:rsidRDefault="00E52D67" w:rsidP="00E52D67">
      <w:pPr>
        <w:pStyle w:val="INET-Body"/>
        <w:spacing w:line="312" w:lineRule="auto"/>
        <w:jc w:val="both"/>
        <w:rPr>
          <w:rFonts w:ascii="Tahoma" w:eastAsia="Times New Roman" w:hAnsi="Tahoma" w:cs="Tahoma"/>
          <w:sz w:val="22"/>
          <w:lang w:eastAsia="zh-CN"/>
        </w:rPr>
      </w:pPr>
      <w:r w:rsidRPr="0003700A">
        <w:rPr>
          <w:rFonts w:ascii="Tahoma" w:eastAsia="Times New Roman" w:hAnsi="Tahoma" w:cs="Tahoma"/>
          <w:b/>
          <w:bCs/>
          <w:sz w:val="22"/>
          <w:lang w:eastAsia="zh-CN"/>
        </w:rPr>
        <w:t>Project size</w:t>
      </w:r>
      <w:r w:rsidRPr="0003700A">
        <w:rPr>
          <w:rFonts w:ascii="Tahoma" w:eastAsia="Times New Roman" w:hAnsi="Tahoma" w:cs="Tahoma"/>
          <w:sz w:val="22"/>
          <w:lang w:eastAsia="zh-CN"/>
        </w:rPr>
        <w:t xml:space="preserve">: </w:t>
      </w:r>
      <w:r w:rsidR="00EB247D" w:rsidRPr="0003700A">
        <w:rPr>
          <w:rFonts w:ascii="Tahoma" w:eastAsia="Times New Roman" w:hAnsi="Tahoma" w:cs="Tahoma"/>
          <w:sz w:val="22"/>
          <w:lang w:eastAsia="zh-CN"/>
        </w:rPr>
        <w:t>2</w:t>
      </w:r>
      <w:r w:rsidR="00B2738A" w:rsidRPr="0003700A">
        <w:rPr>
          <w:rFonts w:ascii="Tahoma" w:eastAsia="Times New Roman" w:hAnsi="Tahoma" w:cs="Tahoma"/>
          <w:sz w:val="22"/>
          <w:lang w:eastAsia="zh-CN"/>
        </w:rPr>
        <w:t>0</w:t>
      </w:r>
      <w:r w:rsidRPr="0003700A">
        <w:rPr>
          <w:rFonts w:ascii="Tahoma" w:eastAsia="Times New Roman" w:hAnsi="Tahoma" w:cs="Tahoma"/>
          <w:sz w:val="22"/>
          <w:lang w:eastAsia="zh-CN"/>
        </w:rPr>
        <w:t xml:space="preserve"> members.</w:t>
      </w:r>
    </w:p>
    <w:p w14:paraId="04FB5BD6" w14:textId="77777777" w:rsidR="00E52D67" w:rsidRPr="0003700A" w:rsidRDefault="00E52D67" w:rsidP="00E52D67">
      <w:pPr>
        <w:pStyle w:val="INET-Body"/>
        <w:spacing w:line="312" w:lineRule="auto"/>
        <w:jc w:val="both"/>
        <w:rPr>
          <w:rFonts w:ascii="Tahoma" w:hAnsi="Tahoma" w:cs="Tahoma"/>
          <w:b/>
          <w:bCs/>
          <w:sz w:val="22"/>
        </w:rPr>
      </w:pPr>
      <w:r w:rsidRPr="0003700A">
        <w:rPr>
          <w:rFonts w:ascii="Tahoma" w:hAnsi="Tahoma" w:cs="Tahoma"/>
          <w:b/>
          <w:bCs/>
          <w:sz w:val="22"/>
        </w:rPr>
        <w:t xml:space="preserve">Roles: Frontend Developer  </w:t>
      </w:r>
    </w:p>
    <w:p w14:paraId="768EBAEA" w14:textId="77777777" w:rsidR="00B2738A" w:rsidRPr="0003700A" w:rsidRDefault="00B2738A" w:rsidP="00B2738A">
      <w:pPr>
        <w:spacing w:after="0" w:line="276" w:lineRule="auto"/>
        <w:jc w:val="both"/>
        <w:rPr>
          <w:rFonts w:asciiTheme="majorHAnsi" w:eastAsia="Tahoma" w:hAnsiTheme="majorHAnsi" w:cs="Tahoma"/>
          <w:sz w:val="22"/>
          <w:szCs w:val="22"/>
        </w:rPr>
      </w:pPr>
      <w:r w:rsidRPr="0003700A">
        <w:rPr>
          <w:rFonts w:asciiTheme="majorHAnsi" w:eastAsia="Tahoma" w:hAnsiTheme="majorHAnsi" w:cs="Tahoma"/>
          <w:sz w:val="22"/>
          <w:szCs w:val="22"/>
        </w:rPr>
        <w:t>- Engaged in the project using ReactJS and constructed the interface based on the Ant Design System.</w:t>
      </w:r>
    </w:p>
    <w:p w14:paraId="5CA5A8C1" w14:textId="77777777" w:rsidR="00B2738A" w:rsidRPr="0003700A" w:rsidRDefault="00B2738A" w:rsidP="00B2738A">
      <w:pPr>
        <w:spacing w:after="0" w:line="276" w:lineRule="auto"/>
        <w:jc w:val="both"/>
        <w:rPr>
          <w:rFonts w:asciiTheme="majorHAnsi" w:eastAsia="Tahoma" w:hAnsiTheme="majorHAnsi" w:cs="Tahoma"/>
          <w:sz w:val="22"/>
          <w:szCs w:val="22"/>
        </w:rPr>
      </w:pPr>
    </w:p>
    <w:p w14:paraId="5A47D6CB" w14:textId="77777777" w:rsidR="00B2738A" w:rsidRPr="0003700A" w:rsidRDefault="00B2738A" w:rsidP="00B2738A">
      <w:pPr>
        <w:spacing w:after="0" w:line="276" w:lineRule="auto"/>
        <w:jc w:val="both"/>
        <w:rPr>
          <w:rFonts w:asciiTheme="majorHAnsi" w:eastAsia="Tahoma" w:hAnsiTheme="majorHAnsi" w:cs="Tahoma"/>
          <w:sz w:val="22"/>
          <w:szCs w:val="22"/>
        </w:rPr>
      </w:pPr>
      <w:r w:rsidRPr="0003700A">
        <w:rPr>
          <w:rFonts w:asciiTheme="majorHAnsi" w:eastAsia="Tahoma" w:hAnsiTheme="majorHAnsi" w:cs="Tahoma"/>
          <w:sz w:val="22"/>
          <w:szCs w:val="22"/>
        </w:rPr>
        <w:t>- Created efficient and user-friendly web pages, ensuring smooth integration with data systems and APIs.</w:t>
      </w:r>
    </w:p>
    <w:p w14:paraId="11080C0E" w14:textId="77777777" w:rsidR="00B2738A" w:rsidRPr="0003700A" w:rsidRDefault="00B2738A" w:rsidP="00B2738A">
      <w:pPr>
        <w:spacing w:after="0" w:line="276" w:lineRule="auto"/>
        <w:jc w:val="both"/>
        <w:rPr>
          <w:rFonts w:asciiTheme="majorHAnsi" w:eastAsia="Tahoma" w:hAnsiTheme="majorHAnsi" w:cs="Tahoma"/>
          <w:sz w:val="22"/>
          <w:szCs w:val="22"/>
        </w:rPr>
      </w:pPr>
    </w:p>
    <w:p w14:paraId="7CC3348C" w14:textId="77777777" w:rsidR="00B2738A" w:rsidRPr="0003700A" w:rsidRDefault="00B2738A" w:rsidP="00B2738A">
      <w:pPr>
        <w:spacing w:after="0" w:line="276" w:lineRule="auto"/>
        <w:jc w:val="both"/>
        <w:rPr>
          <w:rFonts w:asciiTheme="majorHAnsi" w:eastAsia="Tahoma" w:hAnsiTheme="majorHAnsi" w:cs="Tahoma"/>
          <w:sz w:val="22"/>
          <w:szCs w:val="22"/>
        </w:rPr>
      </w:pPr>
      <w:r w:rsidRPr="0003700A">
        <w:rPr>
          <w:rFonts w:asciiTheme="majorHAnsi" w:eastAsia="Tahoma" w:hAnsiTheme="majorHAnsi" w:cs="Tahoma"/>
          <w:sz w:val="22"/>
          <w:szCs w:val="22"/>
        </w:rPr>
        <w:t>- Collaborated closely with the design team to ensure that the web interface accurately reflects the predefined design and user experience.</w:t>
      </w:r>
    </w:p>
    <w:p w14:paraId="67C3D94A" w14:textId="77777777" w:rsidR="00B2738A" w:rsidRPr="0003700A" w:rsidRDefault="00B2738A" w:rsidP="00B2738A">
      <w:pPr>
        <w:spacing w:after="0" w:line="276" w:lineRule="auto"/>
        <w:jc w:val="both"/>
        <w:rPr>
          <w:rFonts w:asciiTheme="majorHAnsi" w:eastAsia="Tahoma" w:hAnsiTheme="majorHAnsi" w:cs="Tahoma"/>
          <w:sz w:val="22"/>
          <w:szCs w:val="22"/>
        </w:rPr>
      </w:pPr>
    </w:p>
    <w:p w14:paraId="5F73E471" w14:textId="77777777" w:rsidR="00B2738A" w:rsidRPr="0003700A" w:rsidRDefault="00B2738A" w:rsidP="00B2738A">
      <w:pPr>
        <w:spacing w:after="0" w:line="276" w:lineRule="auto"/>
        <w:jc w:val="both"/>
        <w:rPr>
          <w:rFonts w:asciiTheme="majorHAnsi" w:eastAsia="Tahoma" w:hAnsiTheme="majorHAnsi" w:cs="Tahoma"/>
          <w:sz w:val="22"/>
          <w:szCs w:val="22"/>
        </w:rPr>
      </w:pPr>
      <w:r w:rsidRPr="0003700A">
        <w:rPr>
          <w:rFonts w:asciiTheme="majorHAnsi" w:eastAsia="Tahoma" w:hAnsiTheme="majorHAnsi" w:cs="Tahoma"/>
          <w:sz w:val="22"/>
          <w:szCs w:val="22"/>
        </w:rPr>
        <w:t>- Optimized the user experience, ensuring cross-platform compatibility and fast page load times.</w:t>
      </w:r>
    </w:p>
    <w:p w14:paraId="7C0FA6DA" w14:textId="77777777" w:rsidR="00B2738A" w:rsidRPr="0003700A" w:rsidRDefault="00B2738A" w:rsidP="00B2738A">
      <w:pPr>
        <w:spacing w:after="0" w:line="276" w:lineRule="auto"/>
        <w:jc w:val="both"/>
        <w:rPr>
          <w:rFonts w:asciiTheme="majorHAnsi" w:eastAsia="Tahoma" w:hAnsiTheme="majorHAnsi" w:cs="Tahoma"/>
          <w:sz w:val="22"/>
          <w:szCs w:val="22"/>
        </w:rPr>
      </w:pPr>
    </w:p>
    <w:p w14:paraId="0DCC921C" w14:textId="77777777" w:rsidR="00B2738A" w:rsidRPr="0003700A" w:rsidRDefault="00B2738A" w:rsidP="00B2738A">
      <w:pPr>
        <w:pStyle w:val="INET-Body"/>
        <w:spacing w:line="312" w:lineRule="auto"/>
        <w:jc w:val="both"/>
        <w:rPr>
          <w:rFonts w:asciiTheme="majorHAnsi" w:eastAsia="Tahoma" w:hAnsiTheme="majorHAnsi" w:cs="Tahoma"/>
          <w:sz w:val="22"/>
        </w:rPr>
      </w:pPr>
      <w:r w:rsidRPr="0003700A">
        <w:rPr>
          <w:rFonts w:asciiTheme="majorHAnsi" w:eastAsia="Tahoma" w:hAnsiTheme="majorHAnsi" w:cs="Tahoma"/>
          <w:sz w:val="22"/>
        </w:rPr>
        <w:t>- Implemented changes, performed maintenance, and conducted upgrades to the website to meet specific requirements and ensure security.</w:t>
      </w:r>
    </w:p>
    <w:p w14:paraId="5E426D4F" w14:textId="77777777" w:rsidR="00B2738A" w:rsidRPr="0003700A" w:rsidRDefault="00B2738A" w:rsidP="00B2738A">
      <w:pPr>
        <w:pStyle w:val="INET-Body"/>
        <w:spacing w:line="312" w:lineRule="auto"/>
        <w:jc w:val="both"/>
        <w:rPr>
          <w:rFonts w:ascii="Tahoma" w:hAnsi="Tahoma" w:cs="Tahoma"/>
          <w:sz w:val="22"/>
        </w:rPr>
      </w:pPr>
    </w:p>
    <w:p w14:paraId="6D586D7A" w14:textId="3728CD1B" w:rsidR="00BE7501" w:rsidRPr="0003700A" w:rsidRDefault="00E52D67" w:rsidP="00BE7501">
      <w:pPr>
        <w:tabs>
          <w:tab w:val="left" w:pos="720"/>
        </w:tabs>
        <w:overflowPunct/>
        <w:autoSpaceDE/>
        <w:autoSpaceDN/>
        <w:adjustRightInd/>
        <w:spacing w:after="0" w:line="276" w:lineRule="auto"/>
        <w:textAlignment w:val="auto"/>
        <w:rPr>
          <w:rFonts w:asciiTheme="majorHAnsi" w:eastAsia="Tahoma" w:hAnsiTheme="majorHAnsi" w:cs="Tahoma"/>
          <w:sz w:val="22"/>
          <w:szCs w:val="22"/>
        </w:rPr>
      </w:pPr>
      <w:r w:rsidRPr="0003700A">
        <w:rPr>
          <w:rFonts w:ascii="Tahoma" w:hAnsi="Tahoma" w:cs="Tahoma"/>
          <w:sz w:val="22"/>
          <w:szCs w:val="22"/>
          <w:u w:val="single"/>
        </w:rPr>
        <w:t xml:space="preserve">Technologies: </w:t>
      </w:r>
    </w:p>
    <w:p w14:paraId="35390F7C" w14:textId="77777777" w:rsidR="00BE7501" w:rsidRPr="0003700A" w:rsidRDefault="00BE7501" w:rsidP="00BE7501">
      <w:pPr>
        <w:numPr>
          <w:ilvl w:val="0"/>
          <w:numId w:val="12"/>
        </w:numPr>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ReactJS, TypeScript, Material UI, Rest API.</w:t>
      </w:r>
    </w:p>
    <w:p w14:paraId="746CD981" w14:textId="2C2F7F72" w:rsidR="00BE7501" w:rsidRPr="0003700A" w:rsidRDefault="00BE7501" w:rsidP="00BE7501">
      <w:pPr>
        <w:numPr>
          <w:ilvl w:val="0"/>
          <w:numId w:val="12"/>
        </w:numPr>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Visual Studio Code.</w:t>
      </w:r>
    </w:p>
    <w:p w14:paraId="0EE11131" w14:textId="77777777" w:rsidR="00BE7501" w:rsidRPr="0003700A" w:rsidRDefault="00BE7501" w:rsidP="00BE7501">
      <w:pPr>
        <w:numPr>
          <w:ilvl w:val="0"/>
          <w:numId w:val="12"/>
        </w:numPr>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Git.</w:t>
      </w:r>
    </w:p>
    <w:p w14:paraId="325C5102" w14:textId="77777777" w:rsidR="00BE7501" w:rsidRPr="0003700A" w:rsidRDefault="00BE7501" w:rsidP="00BE7501">
      <w:pPr>
        <w:overflowPunct/>
        <w:autoSpaceDE/>
        <w:autoSpaceDN/>
        <w:adjustRightInd/>
        <w:spacing w:after="0" w:line="276" w:lineRule="auto"/>
        <w:jc w:val="both"/>
        <w:textAlignment w:val="auto"/>
        <w:rPr>
          <w:rFonts w:asciiTheme="majorHAnsi" w:eastAsia="Tahoma" w:hAnsiTheme="majorHAnsi" w:cs="Tahoma"/>
          <w:sz w:val="22"/>
          <w:szCs w:val="22"/>
        </w:rPr>
      </w:pPr>
    </w:p>
    <w:p w14:paraId="462FB347" w14:textId="3329AC0C" w:rsidR="00BE7501" w:rsidRPr="0003700A" w:rsidRDefault="00BE7501" w:rsidP="00BE7501">
      <w:pPr>
        <w:spacing w:after="0" w:line="276" w:lineRule="auto"/>
        <w:jc w:val="both"/>
        <w:rPr>
          <w:rFonts w:asciiTheme="majorHAnsi" w:eastAsia="Tahoma" w:hAnsiTheme="majorHAnsi" w:cs="Tahoma"/>
          <w:b/>
          <w:sz w:val="22"/>
          <w:szCs w:val="22"/>
        </w:rPr>
      </w:pPr>
      <w:r w:rsidRPr="0003700A">
        <w:rPr>
          <w:rFonts w:ascii="Tahoma" w:hAnsi="Tahoma" w:cs="Tahoma"/>
          <w:sz w:val="22"/>
          <w:szCs w:val="22"/>
        </w:rPr>
        <w:t xml:space="preserve">Project: </w:t>
      </w:r>
      <w:r w:rsidRPr="0003700A">
        <w:rPr>
          <w:rFonts w:asciiTheme="majorHAnsi" w:eastAsia="Tahoma" w:hAnsiTheme="majorHAnsi" w:cs="Tahoma"/>
          <w:b/>
          <w:sz w:val="22"/>
          <w:szCs w:val="22"/>
        </w:rPr>
        <w:t>EVHub</w:t>
      </w:r>
      <w:r w:rsidRPr="0003700A">
        <w:rPr>
          <w:rFonts w:ascii="Tahoma" w:hAnsi="Tahoma" w:cs="Tahoma"/>
          <w:sz w:val="22"/>
          <w:szCs w:val="22"/>
        </w:rPr>
        <w:t xml:space="preserve"> (</w:t>
      </w:r>
      <w:r w:rsidRPr="0003700A">
        <w:rPr>
          <w:rFonts w:asciiTheme="majorHAnsi" w:eastAsia="Tahoma" w:hAnsiTheme="majorHAnsi" w:cs="Tahoma"/>
          <w:sz w:val="22"/>
          <w:szCs w:val="22"/>
        </w:rPr>
        <w:t>May 2023 – Jan 2024</w:t>
      </w:r>
      <w:r w:rsidRPr="0003700A">
        <w:rPr>
          <w:rFonts w:ascii="Tahoma" w:hAnsi="Tahoma" w:cs="Tahoma"/>
          <w:sz w:val="22"/>
          <w:szCs w:val="22"/>
        </w:rPr>
        <w:t>)</w:t>
      </w:r>
    </w:p>
    <w:p w14:paraId="4E0A0CB5" w14:textId="1C797F72" w:rsidR="00BE7501" w:rsidRPr="0003700A" w:rsidRDefault="00BE7501" w:rsidP="00BE7501">
      <w:pPr>
        <w:spacing w:after="0" w:line="276" w:lineRule="auto"/>
        <w:jc w:val="both"/>
        <w:rPr>
          <w:rFonts w:asciiTheme="majorHAnsi" w:eastAsia="Tahoma" w:hAnsiTheme="majorHAnsi" w:cs="Tahoma"/>
          <w:color w:val="202124"/>
          <w:sz w:val="22"/>
          <w:szCs w:val="22"/>
          <w:shd w:val="clear" w:color="auto" w:fill="FFFFFF"/>
        </w:rPr>
      </w:pPr>
      <w:r w:rsidRPr="0003700A">
        <w:rPr>
          <w:rFonts w:asciiTheme="majorHAnsi" w:eastAsia="Tahoma" w:hAnsiTheme="majorHAnsi" w:cs="Tahoma"/>
          <w:color w:val="202124"/>
          <w:sz w:val="22"/>
          <w:szCs w:val="22"/>
          <w:shd w:val="clear" w:color="auto" w:fill="FFFFFF"/>
        </w:rPr>
        <w:t>Developing a website for Volkswagen customers to facilitate their connection with the brand and provide detailed information about the latest car models. Users will be able to answer questions to help them find their ideal and most suitable car. Additionally, they can view the locations of charging stations on a map, enhancing the overall user experience.</w:t>
      </w:r>
    </w:p>
    <w:p w14:paraId="07CCFCBA" w14:textId="77777777" w:rsidR="00BE7501" w:rsidRPr="0003700A" w:rsidRDefault="00BE7501" w:rsidP="00BE7501">
      <w:pPr>
        <w:spacing w:after="0" w:line="276" w:lineRule="auto"/>
        <w:jc w:val="both"/>
        <w:rPr>
          <w:rFonts w:asciiTheme="majorHAnsi" w:eastAsia="Tahoma" w:hAnsiTheme="majorHAnsi" w:cs="Tahoma"/>
          <w:color w:val="202124"/>
          <w:sz w:val="22"/>
          <w:szCs w:val="22"/>
          <w:shd w:val="clear" w:color="auto" w:fill="FFFFFF"/>
        </w:rPr>
      </w:pPr>
    </w:p>
    <w:p w14:paraId="72966420" w14:textId="3BD41141" w:rsidR="00BE7501" w:rsidRPr="0003700A" w:rsidRDefault="00BE7501" w:rsidP="00BE7501">
      <w:pPr>
        <w:pStyle w:val="INET-Body"/>
        <w:spacing w:line="312" w:lineRule="auto"/>
        <w:jc w:val="both"/>
        <w:rPr>
          <w:rFonts w:ascii="Tahoma" w:eastAsia="Times New Roman" w:hAnsi="Tahoma" w:cs="Tahoma"/>
          <w:sz w:val="22"/>
          <w:lang w:eastAsia="zh-CN"/>
        </w:rPr>
      </w:pPr>
      <w:r w:rsidRPr="0003700A">
        <w:rPr>
          <w:rFonts w:ascii="Tahoma" w:eastAsia="Times New Roman" w:hAnsi="Tahoma" w:cs="Tahoma"/>
          <w:b/>
          <w:bCs/>
          <w:sz w:val="22"/>
          <w:lang w:eastAsia="zh-CN"/>
        </w:rPr>
        <w:t>Project size</w:t>
      </w:r>
      <w:r w:rsidRPr="0003700A">
        <w:rPr>
          <w:rFonts w:ascii="Tahoma" w:eastAsia="Times New Roman" w:hAnsi="Tahoma" w:cs="Tahoma"/>
          <w:sz w:val="22"/>
          <w:lang w:eastAsia="zh-CN"/>
        </w:rPr>
        <w:t xml:space="preserve">: </w:t>
      </w:r>
      <w:r w:rsidR="00A43ECD" w:rsidRPr="0003700A">
        <w:rPr>
          <w:rFonts w:ascii="Tahoma" w:eastAsia="Times New Roman" w:hAnsi="Tahoma" w:cs="Tahoma"/>
          <w:sz w:val="22"/>
          <w:lang w:eastAsia="zh-CN"/>
        </w:rPr>
        <w:t>5</w:t>
      </w:r>
      <w:r w:rsidRPr="0003700A">
        <w:rPr>
          <w:rFonts w:ascii="Tahoma" w:eastAsia="Times New Roman" w:hAnsi="Tahoma" w:cs="Tahoma"/>
          <w:sz w:val="22"/>
          <w:lang w:eastAsia="zh-CN"/>
        </w:rPr>
        <w:t>0 members.</w:t>
      </w:r>
    </w:p>
    <w:p w14:paraId="0E8C20CE" w14:textId="77777777" w:rsidR="00BE7501" w:rsidRPr="0003700A" w:rsidRDefault="00BE7501" w:rsidP="00BE7501">
      <w:pPr>
        <w:pStyle w:val="INET-Body"/>
        <w:spacing w:line="312" w:lineRule="auto"/>
        <w:jc w:val="both"/>
        <w:rPr>
          <w:rFonts w:ascii="Tahoma" w:hAnsi="Tahoma" w:cs="Tahoma"/>
          <w:b/>
          <w:bCs/>
          <w:sz w:val="22"/>
        </w:rPr>
      </w:pPr>
      <w:r w:rsidRPr="0003700A">
        <w:rPr>
          <w:rFonts w:ascii="Tahoma" w:hAnsi="Tahoma" w:cs="Tahoma"/>
          <w:b/>
          <w:bCs/>
          <w:sz w:val="22"/>
        </w:rPr>
        <w:t xml:space="preserve">Roles: Frontend Developer  </w:t>
      </w:r>
    </w:p>
    <w:p w14:paraId="4324FC41" w14:textId="77777777" w:rsidR="00BE7501" w:rsidRPr="0003700A" w:rsidRDefault="00BE7501" w:rsidP="00BE7501">
      <w:pPr>
        <w:spacing w:after="0" w:line="276" w:lineRule="auto"/>
        <w:jc w:val="both"/>
        <w:rPr>
          <w:rFonts w:asciiTheme="majorHAnsi" w:eastAsia="Tahoma" w:hAnsiTheme="majorHAnsi" w:cs="Tahoma"/>
          <w:sz w:val="22"/>
          <w:szCs w:val="22"/>
        </w:rPr>
      </w:pPr>
      <w:r w:rsidRPr="0003700A">
        <w:rPr>
          <w:rFonts w:asciiTheme="majorHAnsi" w:eastAsia="Tahoma" w:hAnsiTheme="majorHAnsi" w:cs="Tahoma"/>
          <w:sz w:val="22"/>
          <w:szCs w:val="22"/>
        </w:rPr>
        <w:t>- Engaged in the project to develop the website using ReactJS and constructed the interface based on the Design system of Volkswagen.</w:t>
      </w:r>
    </w:p>
    <w:p w14:paraId="7CEE2DB7" w14:textId="77777777" w:rsidR="00BE7501" w:rsidRPr="0003700A" w:rsidRDefault="00BE7501" w:rsidP="00BE7501">
      <w:pPr>
        <w:spacing w:after="0" w:line="276" w:lineRule="auto"/>
        <w:jc w:val="both"/>
        <w:rPr>
          <w:rFonts w:asciiTheme="majorHAnsi" w:eastAsia="Tahoma" w:hAnsiTheme="majorHAnsi" w:cs="Tahoma"/>
          <w:sz w:val="22"/>
          <w:szCs w:val="22"/>
        </w:rPr>
      </w:pPr>
    </w:p>
    <w:p w14:paraId="585CB918" w14:textId="77777777" w:rsidR="00BE7501" w:rsidRPr="0003700A" w:rsidRDefault="00BE7501" w:rsidP="00BE7501">
      <w:pPr>
        <w:spacing w:after="0" w:line="276" w:lineRule="auto"/>
        <w:jc w:val="both"/>
        <w:rPr>
          <w:rFonts w:asciiTheme="majorHAnsi" w:eastAsia="Tahoma" w:hAnsiTheme="majorHAnsi" w:cs="Tahoma"/>
          <w:sz w:val="22"/>
          <w:szCs w:val="22"/>
        </w:rPr>
      </w:pPr>
      <w:r w:rsidRPr="0003700A">
        <w:rPr>
          <w:rFonts w:asciiTheme="majorHAnsi" w:eastAsia="Tahoma" w:hAnsiTheme="majorHAnsi" w:cs="Tahoma"/>
          <w:sz w:val="22"/>
          <w:szCs w:val="22"/>
        </w:rPr>
        <w:t>- Created efficient and user-friendly web pages, ensuring smooth integration with data systems and APIs.</w:t>
      </w:r>
    </w:p>
    <w:p w14:paraId="7835B20B" w14:textId="77777777" w:rsidR="00BE7501" w:rsidRPr="0003700A" w:rsidRDefault="00BE7501" w:rsidP="00BE7501">
      <w:pPr>
        <w:spacing w:after="0" w:line="276" w:lineRule="auto"/>
        <w:jc w:val="both"/>
        <w:rPr>
          <w:rFonts w:asciiTheme="majorHAnsi" w:eastAsia="Tahoma" w:hAnsiTheme="majorHAnsi" w:cs="Tahoma"/>
          <w:sz w:val="22"/>
          <w:szCs w:val="22"/>
        </w:rPr>
      </w:pPr>
    </w:p>
    <w:p w14:paraId="3EFC5884" w14:textId="77777777" w:rsidR="00BE7501" w:rsidRPr="0003700A" w:rsidRDefault="00BE7501" w:rsidP="00BE7501">
      <w:pPr>
        <w:spacing w:after="0" w:line="276" w:lineRule="auto"/>
        <w:jc w:val="both"/>
        <w:rPr>
          <w:rFonts w:asciiTheme="majorHAnsi" w:eastAsia="Tahoma" w:hAnsiTheme="majorHAnsi" w:cs="Tahoma"/>
          <w:sz w:val="22"/>
          <w:szCs w:val="22"/>
        </w:rPr>
      </w:pPr>
      <w:r w:rsidRPr="0003700A">
        <w:rPr>
          <w:rFonts w:asciiTheme="majorHAnsi" w:eastAsia="Tahoma" w:hAnsiTheme="majorHAnsi" w:cs="Tahoma"/>
          <w:sz w:val="22"/>
          <w:szCs w:val="22"/>
        </w:rPr>
        <w:t>- Optimized the user experience, ensuring cross-platform compatibility and fast page load times.</w:t>
      </w:r>
    </w:p>
    <w:p w14:paraId="71DC97D7" w14:textId="77777777" w:rsidR="00BE7501" w:rsidRPr="0003700A" w:rsidRDefault="00BE7501" w:rsidP="00BE7501">
      <w:pPr>
        <w:spacing w:after="0" w:line="276" w:lineRule="auto"/>
        <w:jc w:val="both"/>
        <w:rPr>
          <w:rFonts w:asciiTheme="majorHAnsi" w:eastAsia="Tahoma" w:hAnsiTheme="majorHAnsi" w:cs="Tahoma"/>
          <w:sz w:val="22"/>
          <w:szCs w:val="22"/>
        </w:rPr>
      </w:pPr>
    </w:p>
    <w:p w14:paraId="4C71D11C" w14:textId="36BA15C8" w:rsidR="00BE7501" w:rsidRPr="0003700A" w:rsidRDefault="00BE7501" w:rsidP="00BE7501">
      <w:pPr>
        <w:pStyle w:val="INET-Body"/>
        <w:spacing w:line="312" w:lineRule="auto"/>
        <w:jc w:val="both"/>
        <w:rPr>
          <w:rFonts w:asciiTheme="majorHAnsi" w:eastAsia="Tahoma" w:hAnsiTheme="majorHAnsi" w:cs="Tahoma"/>
          <w:sz w:val="22"/>
        </w:rPr>
      </w:pPr>
      <w:r w:rsidRPr="0003700A">
        <w:rPr>
          <w:rFonts w:asciiTheme="majorHAnsi" w:eastAsia="Tahoma" w:hAnsiTheme="majorHAnsi" w:cs="Tahoma"/>
          <w:sz w:val="22"/>
        </w:rPr>
        <w:lastRenderedPageBreak/>
        <w:t>- Implemented changes, maintenance, and upgrades to the website to meet specific requirements and maintain security.</w:t>
      </w:r>
      <w:r w:rsidRPr="0003700A">
        <w:rPr>
          <w:rFonts w:asciiTheme="majorHAnsi" w:eastAsia="Tahoma" w:hAnsiTheme="majorHAnsi" w:cs="Tahoma"/>
          <w:sz w:val="22"/>
        </w:rPr>
        <w:br/>
        <w:t>- Implemented Unit Test for app with JEST</w:t>
      </w:r>
    </w:p>
    <w:p w14:paraId="65F87DC8" w14:textId="77777777" w:rsidR="00BE7501" w:rsidRPr="0003700A" w:rsidRDefault="00BE7501" w:rsidP="00BE7501">
      <w:pPr>
        <w:pStyle w:val="INET-Body"/>
        <w:spacing w:line="312" w:lineRule="auto"/>
        <w:jc w:val="both"/>
        <w:rPr>
          <w:rFonts w:ascii="Tahoma" w:hAnsi="Tahoma" w:cs="Tahoma"/>
          <w:sz w:val="22"/>
        </w:rPr>
      </w:pPr>
    </w:p>
    <w:p w14:paraId="456FF6EA" w14:textId="77777777" w:rsidR="00BE7501" w:rsidRPr="0003700A" w:rsidRDefault="00BE7501" w:rsidP="00BE7501">
      <w:pPr>
        <w:tabs>
          <w:tab w:val="left" w:pos="720"/>
        </w:tabs>
        <w:overflowPunct/>
        <w:autoSpaceDE/>
        <w:autoSpaceDN/>
        <w:adjustRightInd/>
        <w:spacing w:after="0" w:line="276" w:lineRule="auto"/>
        <w:textAlignment w:val="auto"/>
        <w:rPr>
          <w:rFonts w:asciiTheme="majorHAnsi" w:eastAsia="Tahoma" w:hAnsiTheme="majorHAnsi" w:cs="Tahoma"/>
          <w:sz w:val="22"/>
          <w:szCs w:val="22"/>
        </w:rPr>
      </w:pPr>
      <w:r w:rsidRPr="0003700A">
        <w:rPr>
          <w:rFonts w:ascii="Tahoma" w:hAnsi="Tahoma" w:cs="Tahoma"/>
          <w:sz w:val="22"/>
          <w:szCs w:val="22"/>
          <w:u w:val="single"/>
        </w:rPr>
        <w:t xml:space="preserve">Technologies: </w:t>
      </w:r>
    </w:p>
    <w:p w14:paraId="73603D61" w14:textId="0BA7D47D" w:rsidR="00BE7501" w:rsidRPr="0003700A" w:rsidRDefault="00BE7501" w:rsidP="00BE7501">
      <w:pPr>
        <w:numPr>
          <w:ilvl w:val="0"/>
          <w:numId w:val="12"/>
        </w:numPr>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ReactJS, TypeScript, Material UI, Rest API</w:t>
      </w:r>
      <w:r w:rsidR="00E23F89" w:rsidRPr="0003700A">
        <w:rPr>
          <w:rFonts w:asciiTheme="majorHAnsi" w:eastAsia="Tahoma" w:hAnsiTheme="majorHAnsi" w:cs="Tahoma"/>
          <w:sz w:val="22"/>
          <w:szCs w:val="22"/>
        </w:rPr>
        <w:t>, JEST</w:t>
      </w:r>
    </w:p>
    <w:p w14:paraId="4E1FB24A" w14:textId="77777777" w:rsidR="00BE7501" w:rsidRPr="0003700A" w:rsidRDefault="00BE7501" w:rsidP="00BE7501">
      <w:pPr>
        <w:numPr>
          <w:ilvl w:val="0"/>
          <w:numId w:val="12"/>
        </w:numPr>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Visual Studio Code.</w:t>
      </w:r>
    </w:p>
    <w:p w14:paraId="3107AB0F" w14:textId="77777777" w:rsidR="00BE7501" w:rsidRPr="0003700A" w:rsidRDefault="00BE7501" w:rsidP="00BE7501">
      <w:pPr>
        <w:numPr>
          <w:ilvl w:val="0"/>
          <w:numId w:val="12"/>
        </w:numPr>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Git.</w:t>
      </w:r>
    </w:p>
    <w:p w14:paraId="2D807EE0" w14:textId="77777777" w:rsidR="00E23F89" w:rsidRPr="0003700A" w:rsidRDefault="00E23F89" w:rsidP="00E23F89">
      <w:pPr>
        <w:overflowPunct/>
        <w:autoSpaceDE/>
        <w:autoSpaceDN/>
        <w:adjustRightInd/>
        <w:spacing w:after="0" w:line="276" w:lineRule="auto"/>
        <w:jc w:val="both"/>
        <w:textAlignment w:val="auto"/>
        <w:rPr>
          <w:rFonts w:asciiTheme="majorHAnsi" w:eastAsia="Tahoma" w:hAnsiTheme="majorHAnsi" w:cs="Tahoma"/>
          <w:sz w:val="22"/>
          <w:szCs w:val="22"/>
        </w:rPr>
      </w:pPr>
    </w:p>
    <w:p w14:paraId="438BA493" w14:textId="7207478B" w:rsidR="00E23F89" w:rsidRPr="0003700A" w:rsidRDefault="00E23F89" w:rsidP="00E23F89">
      <w:pPr>
        <w:spacing w:after="0" w:line="276" w:lineRule="auto"/>
        <w:jc w:val="both"/>
        <w:rPr>
          <w:rFonts w:asciiTheme="majorHAnsi" w:eastAsia="Tahoma" w:hAnsiTheme="majorHAnsi" w:cs="Tahoma"/>
          <w:b/>
          <w:sz w:val="22"/>
          <w:szCs w:val="22"/>
        </w:rPr>
      </w:pPr>
      <w:r w:rsidRPr="0003700A">
        <w:rPr>
          <w:rFonts w:ascii="Tahoma" w:hAnsi="Tahoma" w:cs="Tahoma"/>
          <w:sz w:val="22"/>
          <w:szCs w:val="22"/>
        </w:rPr>
        <w:t xml:space="preserve">Project: </w:t>
      </w:r>
      <w:r w:rsidRPr="0003700A">
        <w:rPr>
          <w:rFonts w:asciiTheme="majorHAnsi" w:eastAsia="Tahoma" w:hAnsiTheme="majorHAnsi" w:cs="Tahoma"/>
          <w:b/>
          <w:sz w:val="22"/>
          <w:szCs w:val="22"/>
        </w:rPr>
        <w:t xml:space="preserve">Corsair </w:t>
      </w:r>
      <w:r w:rsidRPr="0003700A">
        <w:rPr>
          <w:rFonts w:ascii="Tahoma" w:hAnsi="Tahoma" w:cs="Tahoma"/>
          <w:sz w:val="22"/>
          <w:szCs w:val="22"/>
        </w:rPr>
        <w:t>(</w:t>
      </w:r>
      <w:r w:rsidRPr="0003700A">
        <w:rPr>
          <w:rFonts w:asciiTheme="majorHAnsi" w:eastAsia="Tahoma" w:hAnsiTheme="majorHAnsi" w:cs="Tahoma"/>
          <w:sz w:val="22"/>
          <w:szCs w:val="22"/>
        </w:rPr>
        <w:t>Dec 2022 - May 2023</w:t>
      </w:r>
      <w:r w:rsidRPr="0003700A">
        <w:rPr>
          <w:rFonts w:ascii="Tahoma" w:hAnsi="Tahoma" w:cs="Tahoma"/>
          <w:sz w:val="22"/>
          <w:szCs w:val="22"/>
        </w:rPr>
        <w:t>)</w:t>
      </w:r>
    </w:p>
    <w:p w14:paraId="2363803A" w14:textId="0F3C835F" w:rsidR="00E23F89" w:rsidRPr="0003700A" w:rsidRDefault="00E23F89" w:rsidP="00E23F89">
      <w:pPr>
        <w:spacing w:after="0" w:line="276" w:lineRule="auto"/>
        <w:jc w:val="both"/>
        <w:rPr>
          <w:rFonts w:asciiTheme="majorHAnsi" w:eastAsia="Tahoma" w:hAnsiTheme="majorHAnsi" w:cs="Tahoma"/>
          <w:color w:val="202124"/>
          <w:sz w:val="22"/>
          <w:szCs w:val="22"/>
          <w:shd w:val="clear" w:color="auto" w:fill="FFFFFF"/>
        </w:rPr>
      </w:pPr>
      <w:r w:rsidRPr="0003700A">
        <w:rPr>
          <w:rFonts w:asciiTheme="majorHAnsi" w:eastAsia="Tahoma" w:hAnsiTheme="majorHAnsi" w:cs="Tahoma"/>
          <w:color w:val="202124"/>
          <w:sz w:val="22"/>
          <w:szCs w:val="22"/>
          <w:shd w:val="clear" w:color="auto" w:fill="FFFFFF"/>
        </w:rPr>
        <w:t>Implement a website specialized in offering gaming peripherals, accessories, and personal computer equipment from the Corsair brand, allowing users to search, filter according to criteria, and purchase a product that best suits their requirements.</w:t>
      </w:r>
    </w:p>
    <w:p w14:paraId="58B1FBFF" w14:textId="77777777" w:rsidR="00E23F89" w:rsidRPr="0003700A" w:rsidRDefault="00E23F89" w:rsidP="00E23F89">
      <w:pPr>
        <w:spacing w:after="0" w:line="276" w:lineRule="auto"/>
        <w:jc w:val="both"/>
        <w:rPr>
          <w:rFonts w:asciiTheme="majorHAnsi" w:eastAsia="Tahoma" w:hAnsiTheme="majorHAnsi" w:cs="Tahoma"/>
          <w:color w:val="202124"/>
          <w:sz w:val="22"/>
          <w:szCs w:val="22"/>
          <w:shd w:val="clear" w:color="auto" w:fill="FFFFFF"/>
        </w:rPr>
      </w:pPr>
    </w:p>
    <w:p w14:paraId="3B3B0810" w14:textId="706D749D" w:rsidR="00E23F89" w:rsidRPr="0003700A" w:rsidRDefault="00E23F89" w:rsidP="00E23F89">
      <w:pPr>
        <w:pStyle w:val="INET-Body"/>
        <w:spacing w:line="312" w:lineRule="auto"/>
        <w:jc w:val="both"/>
        <w:rPr>
          <w:rFonts w:ascii="Tahoma" w:eastAsia="Times New Roman" w:hAnsi="Tahoma" w:cs="Tahoma"/>
          <w:sz w:val="22"/>
          <w:lang w:eastAsia="zh-CN"/>
        </w:rPr>
      </w:pPr>
      <w:r w:rsidRPr="0003700A">
        <w:rPr>
          <w:rFonts w:ascii="Tahoma" w:eastAsia="Times New Roman" w:hAnsi="Tahoma" w:cs="Tahoma"/>
          <w:b/>
          <w:bCs/>
          <w:sz w:val="22"/>
          <w:lang w:eastAsia="zh-CN"/>
        </w:rPr>
        <w:t>Project size</w:t>
      </w:r>
      <w:r w:rsidRPr="0003700A">
        <w:rPr>
          <w:rFonts w:ascii="Tahoma" w:eastAsia="Times New Roman" w:hAnsi="Tahoma" w:cs="Tahoma"/>
          <w:sz w:val="22"/>
          <w:lang w:eastAsia="zh-CN"/>
        </w:rPr>
        <w:t>: 200 members.</w:t>
      </w:r>
    </w:p>
    <w:p w14:paraId="62B1233B" w14:textId="77777777" w:rsidR="00E23F89" w:rsidRPr="0003700A" w:rsidRDefault="00E23F89" w:rsidP="00E23F89">
      <w:pPr>
        <w:pStyle w:val="INET-Body"/>
        <w:spacing w:line="312" w:lineRule="auto"/>
        <w:jc w:val="both"/>
        <w:rPr>
          <w:rFonts w:ascii="Tahoma" w:hAnsi="Tahoma" w:cs="Tahoma"/>
          <w:b/>
          <w:bCs/>
          <w:sz w:val="22"/>
        </w:rPr>
      </w:pPr>
      <w:r w:rsidRPr="0003700A">
        <w:rPr>
          <w:rFonts w:ascii="Tahoma" w:hAnsi="Tahoma" w:cs="Tahoma"/>
          <w:b/>
          <w:bCs/>
          <w:sz w:val="22"/>
        </w:rPr>
        <w:t xml:space="preserve">Roles: Frontend Developer  </w:t>
      </w:r>
    </w:p>
    <w:p w14:paraId="1A3A43B6" w14:textId="77777777" w:rsidR="00160795" w:rsidRPr="0003700A" w:rsidRDefault="00160795" w:rsidP="00160795">
      <w:pPr>
        <w:numPr>
          <w:ilvl w:val="0"/>
          <w:numId w:val="13"/>
        </w:numPr>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Develop front-end using ReactJS (NextJS)</w:t>
      </w:r>
    </w:p>
    <w:p w14:paraId="4844517E" w14:textId="77777777" w:rsidR="00160795" w:rsidRPr="0003700A" w:rsidRDefault="00160795" w:rsidP="00160795">
      <w:pPr>
        <w:numPr>
          <w:ilvl w:val="0"/>
          <w:numId w:val="13"/>
        </w:numPr>
        <w:tabs>
          <w:tab w:val="left" w:pos="720"/>
        </w:tabs>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Fix bug and give solution for UI issues.</w:t>
      </w:r>
    </w:p>
    <w:p w14:paraId="7FF72756" w14:textId="77777777" w:rsidR="00160795" w:rsidRPr="0003700A" w:rsidRDefault="00160795" w:rsidP="00160795">
      <w:pPr>
        <w:numPr>
          <w:ilvl w:val="0"/>
          <w:numId w:val="13"/>
        </w:numPr>
        <w:tabs>
          <w:tab w:val="left" w:pos="720"/>
        </w:tabs>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Cross review codes with team members.</w:t>
      </w:r>
    </w:p>
    <w:p w14:paraId="47AD02E8" w14:textId="77777777" w:rsidR="00160795" w:rsidRPr="0003700A" w:rsidRDefault="00160795" w:rsidP="00160795">
      <w:pPr>
        <w:numPr>
          <w:ilvl w:val="0"/>
          <w:numId w:val="13"/>
        </w:numPr>
        <w:tabs>
          <w:tab w:val="left" w:pos="720"/>
        </w:tabs>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Report task status to the customer managers.</w:t>
      </w:r>
    </w:p>
    <w:p w14:paraId="63428FF8" w14:textId="77777777" w:rsidR="00E23F89" w:rsidRPr="0003700A" w:rsidRDefault="00E23F89" w:rsidP="00E23F89">
      <w:pPr>
        <w:pStyle w:val="INET-Body"/>
        <w:spacing w:line="312" w:lineRule="auto"/>
        <w:jc w:val="both"/>
        <w:rPr>
          <w:rFonts w:ascii="Tahoma" w:hAnsi="Tahoma" w:cs="Tahoma"/>
          <w:sz w:val="22"/>
        </w:rPr>
      </w:pPr>
    </w:p>
    <w:p w14:paraId="0B9A05C6" w14:textId="77777777" w:rsidR="00E23F89" w:rsidRPr="0003700A" w:rsidRDefault="00E23F89" w:rsidP="00E23F89">
      <w:pPr>
        <w:tabs>
          <w:tab w:val="left" w:pos="720"/>
        </w:tabs>
        <w:overflowPunct/>
        <w:autoSpaceDE/>
        <w:autoSpaceDN/>
        <w:adjustRightInd/>
        <w:spacing w:after="0" w:line="276" w:lineRule="auto"/>
        <w:textAlignment w:val="auto"/>
        <w:rPr>
          <w:rFonts w:asciiTheme="majorHAnsi" w:eastAsia="Tahoma" w:hAnsiTheme="majorHAnsi" w:cs="Tahoma"/>
          <w:sz w:val="22"/>
          <w:szCs w:val="22"/>
        </w:rPr>
      </w:pPr>
      <w:r w:rsidRPr="0003700A">
        <w:rPr>
          <w:rFonts w:ascii="Tahoma" w:hAnsi="Tahoma" w:cs="Tahoma"/>
          <w:sz w:val="22"/>
          <w:szCs w:val="22"/>
          <w:u w:val="single"/>
        </w:rPr>
        <w:t xml:space="preserve">Technologies: </w:t>
      </w:r>
    </w:p>
    <w:p w14:paraId="0DE4144A" w14:textId="77777777" w:rsidR="001976CB" w:rsidRPr="0003700A" w:rsidRDefault="001976CB" w:rsidP="001976CB">
      <w:pPr>
        <w:numPr>
          <w:ilvl w:val="0"/>
          <w:numId w:val="10"/>
        </w:numPr>
        <w:tabs>
          <w:tab w:val="left" w:pos="720"/>
        </w:tabs>
        <w:overflowPunct/>
        <w:autoSpaceDE/>
        <w:autoSpaceDN/>
        <w:adjustRightInd/>
        <w:spacing w:after="0" w:line="276" w:lineRule="auto"/>
        <w:ind w:left="720" w:hanging="360"/>
        <w:textAlignment w:val="auto"/>
        <w:rPr>
          <w:rFonts w:asciiTheme="majorHAnsi" w:eastAsia="Tahoma" w:hAnsiTheme="majorHAnsi" w:cs="Tahoma"/>
          <w:sz w:val="22"/>
          <w:szCs w:val="22"/>
        </w:rPr>
      </w:pPr>
      <w:r w:rsidRPr="0003700A">
        <w:rPr>
          <w:rFonts w:asciiTheme="majorHAnsi" w:eastAsia="Tahoma" w:hAnsiTheme="majorHAnsi" w:cs="Tahoma"/>
          <w:sz w:val="22"/>
          <w:szCs w:val="22"/>
        </w:rPr>
        <w:t>NextJS, TypeScript, Apollo – GraphQL, Apollo Client, TaildwindCss, Shopify, Algolia, GraphQL</w:t>
      </w:r>
    </w:p>
    <w:p w14:paraId="01EB1721" w14:textId="77777777" w:rsidR="001976CB" w:rsidRPr="0003700A" w:rsidRDefault="001976CB" w:rsidP="001976CB">
      <w:pPr>
        <w:numPr>
          <w:ilvl w:val="0"/>
          <w:numId w:val="10"/>
        </w:numPr>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Visual Studio Code.</w:t>
      </w:r>
    </w:p>
    <w:p w14:paraId="32E301F7" w14:textId="77777777" w:rsidR="001976CB" w:rsidRPr="0003700A" w:rsidRDefault="001976CB" w:rsidP="001976CB">
      <w:pPr>
        <w:numPr>
          <w:ilvl w:val="0"/>
          <w:numId w:val="10"/>
        </w:numPr>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Git.</w:t>
      </w:r>
    </w:p>
    <w:p w14:paraId="73FCC7D8" w14:textId="77777777" w:rsidR="00E23F89" w:rsidRPr="0003700A" w:rsidRDefault="00E23F89" w:rsidP="00E23F89">
      <w:pPr>
        <w:overflowPunct/>
        <w:autoSpaceDE/>
        <w:autoSpaceDN/>
        <w:adjustRightInd/>
        <w:spacing w:after="0" w:line="276" w:lineRule="auto"/>
        <w:jc w:val="both"/>
        <w:textAlignment w:val="auto"/>
        <w:rPr>
          <w:rFonts w:asciiTheme="majorHAnsi" w:eastAsia="Tahoma" w:hAnsiTheme="majorHAnsi" w:cs="Tahoma"/>
          <w:sz w:val="22"/>
          <w:szCs w:val="22"/>
        </w:rPr>
      </w:pPr>
    </w:p>
    <w:p w14:paraId="5D61CBB1" w14:textId="3DE0597E" w:rsidR="001976CB" w:rsidRPr="0003700A" w:rsidRDefault="001976CB" w:rsidP="001976CB">
      <w:pPr>
        <w:spacing w:after="0" w:line="276" w:lineRule="auto"/>
        <w:jc w:val="both"/>
        <w:rPr>
          <w:rFonts w:asciiTheme="majorHAnsi" w:eastAsia="Tahoma" w:hAnsiTheme="majorHAnsi" w:cs="Tahoma"/>
          <w:b/>
          <w:sz w:val="22"/>
          <w:szCs w:val="22"/>
        </w:rPr>
      </w:pPr>
      <w:r w:rsidRPr="0003700A">
        <w:rPr>
          <w:rFonts w:ascii="Tahoma" w:hAnsi="Tahoma" w:cs="Tahoma"/>
          <w:sz w:val="22"/>
          <w:szCs w:val="22"/>
        </w:rPr>
        <w:t xml:space="preserve">Project: </w:t>
      </w:r>
      <w:r w:rsidRPr="0003700A">
        <w:rPr>
          <w:rFonts w:asciiTheme="majorHAnsi" w:eastAsia="Tahoma" w:hAnsiTheme="majorHAnsi" w:cs="Tahoma"/>
          <w:b/>
          <w:sz w:val="22"/>
          <w:szCs w:val="22"/>
        </w:rPr>
        <w:t xml:space="preserve">Taffi </w:t>
      </w:r>
      <w:r w:rsidRPr="0003700A">
        <w:rPr>
          <w:rFonts w:ascii="Tahoma" w:hAnsi="Tahoma" w:cs="Tahoma"/>
          <w:sz w:val="22"/>
          <w:szCs w:val="22"/>
        </w:rPr>
        <w:t>(</w:t>
      </w:r>
      <w:r w:rsidRPr="0003700A">
        <w:rPr>
          <w:rFonts w:asciiTheme="majorHAnsi" w:eastAsia="Tahoma" w:hAnsiTheme="majorHAnsi" w:cs="Tahoma"/>
          <w:sz w:val="22"/>
          <w:szCs w:val="22"/>
        </w:rPr>
        <w:t>May 2022 - Dec 2022</w:t>
      </w:r>
      <w:r w:rsidRPr="0003700A">
        <w:rPr>
          <w:rFonts w:ascii="Tahoma" w:hAnsi="Tahoma" w:cs="Tahoma"/>
          <w:sz w:val="22"/>
          <w:szCs w:val="22"/>
        </w:rPr>
        <w:t>)</w:t>
      </w:r>
    </w:p>
    <w:p w14:paraId="71E07FE8" w14:textId="77777777" w:rsidR="001976CB" w:rsidRPr="0003700A" w:rsidRDefault="001976CB" w:rsidP="001976CB">
      <w:pPr>
        <w:spacing w:after="0" w:line="276" w:lineRule="auto"/>
        <w:jc w:val="both"/>
        <w:rPr>
          <w:rFonts w:asciiTheme="majorHAnsi" w:eastAsia="Tahoma" w:hAnsiTheme="majorHAnsi" w:cs="Tahoma"/>
          <w:b/>
          <w:sz w:val="22"/>
          <w:szCs w:val="22"/>
        </w:rPr>
      </w:pPr>
      <w:r w:rsidRPr="0003700A">
        <w:rPr>
          <w:rFonts w:asciiTheme="majorHAnsi" w:eastAsia="Tahoma" w:hAnsiTheme="majorHAnsi" w:cs="Tahoma"/>
          <w:color w:val="202124"/>
          <w:sz w:val="22"/>
          <w:szCs w:val="22"/>
          <w:shd w:val="clear" w:color="auto" w:fill="FFFFFF"/>
        </w:rPr>
        <w:t>Application to allow stylist customize different styles for customer. The application run on both phone and desktop to support various user audience, for enhanced shopping experiences.</w:t>
      </w:r>
    </w:p>
    <w:p w14:paraId="4C108530" w14:textId="77777777" w:rsidR="001976CB" w:rsidRPr="0003700A" w:rsidRDefault="001976CB" w:rsidP="001976CB">
      <w:pPr>
        <w:spacing w:after="0" w:line="276" w:lineRule="auto"/>
        <w:jc w:val="both"/>
        <w:rPr>
          <w:rFonts w:asciiTheme="majorHAnsi" w:eastAsia="Tahoma" w:hAnsiTheme="majorHAnsi" w:cs="Tahoma"/>
          <w:color w:val="202124"/>
          <w:sz w:val="22"/>
          <w:szCs w:val="22"/>
          <w:shd w:val="clear" w:color="auto" w:fill="FFFFFF"/>
        </w:rPr>
      </w:pPr>
    </w:p>
    <w:p w14:paraId="30D258C2" w14:textId="739D49D2" w:rsidR="001976CB" w:rsidRPr="0003700A" w:rsidRDefault="001976CB" w:rsidP="001976CB">
      <w:pPr>
        <w:pStyle w:val="INET-Body"/>
        <w:spacing w:line="312" w:lineRule="auto"/>
        <w:jc w:val="both"/>
        <w:rPr>
          <w:rFonts w:ascii="Tahoma" w:eastAsia="Times New Roman" w:hAnsi="Tahoma" w:cs="Tahoma"/>
          <w:sz w:val="22"/>
          <w:lang w:eastAsia="zh-CN"/>
        </w:rPr>
      </w:pPr>
      <w:r w:rsidRPr="0003700A">
        <w:rPr>
          <w:rFonts w:ascii="Tahoma" w:eastAsia="Times New Roman" w:hAnsi="Tahoma" w:cs="Tahoma"/>
          <w:b/>
          <w:bCs/>
          <w:sz w:val="22"/>
          <w:lang w:eastAsia="zh-CN"/>
        </w:rPr>
        <w:t>Project size</w:t>
      </w:r>
      <w:r w:rsidRPr="0003700A">
        <w:rPr>
          <w:rFonts w:ascii="Tahoma" w:eastAsia="Times New Roman" w:hAnsi="Tahoma" w:cs="Tahoma"/>
          <w:sz w:val="22"/>
          <w:lang w:eastAsia="zh-CN"/>
        </w:rPr>
        <w:t>: 20 members.</w:t>
      </w:r>
    </w:p>
    <w:p w14:paraId="10A3C78C" w14:textId="77777777" w:rsidR="001976CB" w:rsidRPr="0003700A" w:rsidRDefault="001976CB" w:rsidP="001976CB">
      <w:pPr>
        <w:pStyle w:val="INET-Body"/>
        <w:spacing w:line="312" w:lineRule="auto"/>
        <w:jc w:val="both"/>
        <w:rPr>
          <w:rFonts w:ascii="Tahoma" w:hAnsi="Tahoma" w:cs="Tahoma"/>
          <w:b/>
          <w:bCs/>
          <w:sz w:val="22"/>
        </w:rPr>
      </w:pPr>
      <w:r w:rsidRPr="0003700A">
        <w:rPr>
          <w:rFonts w:ascii="Tahoma" w:hAnsi="Tahoma" w:cs="Tahoma"/>
          <w:b/>
          <w:bCs/>
          <w:sz w:val="22"/>
        </w:rPr>
        <w:t xml:space="preserve">Roles: Frontend Developer  </w:t>
      </w:r>
    </w:p>
    <w:p w14:paraId="0D8A54D9" w14:textId="77777777" w:rsidR="001976CB" w:rsidRPr="0003700A" w:rsidRDefault="001976CB" w:rsidP="001976CB">
      <w:pPr>
        <w:numPr>
          <w:ilvl w:val="0"/>
          <w:numId w:val="14"/>
        </w:numPr>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Develop front-end using ReactJS (NextJS)</w:t>
      </w:r>
    </w:p>
    <w:p w14:paraId="0EE5B079" w14:textId="77777777" w:rsidR="001976CB" w:rsidRPr="0003700A" w:rsidRDefault="001976CB" w:rsidP="001976CB">
      <w:pPr>
        <w:numPr>
          <w:ilvl w:val="0"/>
          <w:numId w:val="14"/>
        </w:numPr>
        <w:tabs>
          <w:tab w:val="left" w:pos="720"/>
        </w:tabs>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Fix bug and give solution for UI issues.</w:t>
      </w:r>
    </w:p>
    <w:p w14:paraId="1CAFC8CF" w14:textId="77777777" w:rsidR="001976CB" w:rsidRPr="0003700A" w:rsidRDefault="001976CB" w:rsidP="001976CB">
      <w:pPr>
        <w:numPr>
          <w:ilvl w:val="0"/>
          <w:numId w:val="14"/>
        </w:numPr>
        <w:tabs>
          <w:tab w:val="left" w:pos="720"/>
        </w:tabs>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Cross review codes with team members.</w:t>
      </w:r>
    </w:p>
    <w:p w14:paraId="1EB75F2E" w14:textId="77777777" w:rsidR="001976CB" w:rsidRPr="0003700A" w:rsidRDefault="001976CB" w:rsidP="001976CB">
      <w:pPr>
        <w:numPr>
          <w:ilvl w:val="0"/>
          <w:numId w:val="14"/>
        </w:numPr>
        <w:tabs>
          <w:tab w:val="left" w:pos="720"/>
        </w:tabs>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Report task status to the customer managers.</w:t>
      </w:r>
    </w:p>
    <w:p w14:paraId="35B1DDD0" w14:textId="77777777" w:rsidR="001976CB" w:rsidRPr="0003700A" w:rsidRDefault="001976CB" w:rsidP="001976CB">
      <w:pPr>
        <w:pStyle w:val="INET-Body"/>
        <w:spacing w:line="312" w:lineRule="auto"/>
        <w:jc w:val="both"/>
        <w:rPr>
          <w:rFonts w:ascii="Tahoma" w:hAnsi="Tahoma" w:cs="Tahoma"/>
          <w:sz w:val="22"/>
        </w:rPr>
      </w:pPr>
    </w:p>
    <w:p w14:paraId="0397390D" w14:textId="77777777" w:rsidR="001976CB" w:rsidRPr="0003700A" w:rsidRDefault="001976CB" w:rsidP="001976CB">
      <w:pPr>
        <w:tabs>
          <w:tab w:val="left" w:pos="720"/>
        </w:tabs>
        <w:overflowPunct/>
        <w:autoSpaceDE/>
        <w:autoSpaceDN/>
        <w:adjustRightInd/>
        <w:spacing w:after="0" w:line="276" w:lineRule="auto"/>
        <w:textAlignment w:val="auto"/>
        <w:rPr>
          <w:rFonts w:asciiTheme="majorHAnsi" w:eastAsia="Tahoma" w:hAnsiTheme="majorHAnsi" w:cs="Tahoma"/>
          <w:sz w:val="22"/>
          <w:szCs w:val="22"/>
        </w:rPr>
      </w:pPr>
      <w:r w:rsidRPr="0003700A">
        <w:rPr>
          <w:rFonts w:ascii="Tahoma" w:hAnsi="Tahoma" w:cs="Tahoma"/>
          <w:sz w:val="22"/>
          <w:szCs w:val="22"/>
          <w:u w:val="single"/>
        </w:rPr>
        <w:t xml:space="preserve">Technologies: </w:t>
      </w:r>
    </w:p>
    <w:p w14:paraId="5F4A665F" w14:textId="77777777" w:rsidR="001976CB" w:rsidRPr="0003700A" w:rsidRDefault="001976CB" w:rsidP="001976CB">
      <w:pPr>
        <w:numPr>
          <w:ilvl w:val="0"/>
          <w:numId w:val="15"/>
        </w:numPr>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Browsers (Safari).</w:t>
      </w:r>
    </w:p>
    <w:p w14:paraId="44462E04" w14:textId="77777777" w:rsidR="001976CB" w:rsidRPr="0003700A" w:rsidRDefault="001976CB" w:rsidP="001976CB">
      <w:pPr>
        <w:numPr>
          <w:ilvl w:val="0"/>
          <w:numId w:val="15"/>
        </w:numPr>
        <w:tabs>
          <w:tab w:val="left" w:pos="720"/>
        </w:tabs>
        <w:overflowPunct/>
        <w:autoSpaceDE/>
        <w:autoSpaceDN/>
        <w:adjustRightInd/>
        <w:spacing w:after="0" w:line="276" w:lineRule="auto"/>
        <w:ind w:left="720" w:hanging="360"/>
        <w:textAlignment w:val="auto"/>
        <w:rPr>
          <w:rFonts w:asciiTheme="majorHAnsi" w:eastAsia="Tahoma" w:hAnsiTheme="majorHAnsi" w:cs="Tahoma"/>
          <w:sz w:val="22"/>
          <w:szCs w:val="22"/>
        </w:rPr>
      </w:pPr>
      <w:r w:rsidRPr="0003700A">
        <w:rPr>
          <w:rFonts w:asciiTheme="majorHAnsi" w:eastAsia="Tahoma" w:hAnsiTheme="majorHAnsi" w:cs="Tahoma"/>
          <w:sz w:val="22"/>
          <w:szCs w:val="22"/>
        </w:rPr>
        <w:t>ReactJS (NextJS), Material-UI.</w:t>
      </w:r>
    </w:p>
    <w:p w14:paraId="536031AF" w14:textId="77777777" w:rsidR="001976CB" w:rsidRPr="0003700A" w:rsidRDefault="001976CB" w:rsidP="001976CB">
      <w:pPr>
        <w:numPr>
          <w:ilvl w:val="0"/>
          <w:numId w:val="15"/>
        </w:numPr>
        <w:tabs>
          <w:tab w:val="left" w:pos="720"/>
        </w:tabs>
        <w:overflowPunct/>
        <w:autoSpaceDE/>
        <w:autoSpaceDN/>
        <w:adjustRightInd/>
        <w:spacing w:after="0" w:line="276" w:lineRule="auto"/>
        <w:ind w:left="720" w:hanging="360"/>
        <w:textAlignment w:val="auto"/>
        <w:rPr>
          <w:rFonts w:asciiTheme="majorHAnsi" w:eastAsia="Tahoma" w:hAnsiTheme="majorHAnsi" w:cs="Tahoma"/>
          <w:sz w:val="22"/>
          <w:szCs w:val="22"/>
        </w:rPr>
      </w:pPr>
      <w:r w:rsidRPr="0003700A">
        <w:rPr>
          <w:rFonts w:asciiTheme="majorHAnsi" w:eastAsia="Tahoma" w:hAnsiTheme="majorHAnsi" w:cs="Tahoma"/>
          <w:sz w:val="22"/>
          <w:szCs w:val="22"/>
        </w:rPr>
        <w:t>GraphQL</w:t>
      </w:r>
    </w:p>
    <w:p w14:paraId="2C5EE56F" w14:textId="77777777" w:rsidR="001976CB" w:rsidRPr="0003700A" w:rsidRDefault="001976CB" w:rsidP="001976CB">
      <w:pPr>
        <w:numPr>
          <w:ilvl w:val="0"/>
          <w:numId w:val="15"/>
        </w:numPr>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Visual Studio Code.</w:t>
      </w:r>
    </w:p>
    <w:p w14:paraId="4F94AB84" w14:textId="77777777" w:rsidR="001976CB" w:rsidRPr="0003700A" w:rsidRDefault="001976CB" w:rsidP="001976CB">
      <w:pPr>
        <w:numPr>
          <w:ilvl w:val="0"/>
          <w:numId w:val="15"/>
        </w:numPr>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lastRenderedPageBreak/>
        <w:t>Git.</w:t>
      </w:r>
    </w:p>
    <w:p w14:paraId="7140F385" w14:textId="77777777" w:rsidR="001976CB" w:rsidRPr="0003700A" w:rsidRDefault="001976CB" w:rsidP="001976CB">
      <w:pPr>
        <w:overflowPunct/>
        <w:autoSpaceDE/>
        <w:autoSpaceDN/>
        <w:adjustRightInd/>
        <w:spacing w:after="0" w:line="276" w:lineRule="auto"/>
        <w:jc w:val="both"/>
        <w:textAlignment w:val="auto"/>
        <w:rPr>
          <w:rFonts w:asciiTheme="majorHAnsi" w:eastAsia="Tahoma" w:hAnsiTheme="majorHAnsi" w:cs="Tahoma"/>
          <w:sz w:val="22"/>
          <w:szCs w:val="22"/>
        </w:rPr>
      </w:pPr>
    </w:p>
    <w:p w14:paraId="5303CA4B" w14:textId="0F17710F" w:rsidR="001976CB" w:rsidRPr="0003700A" w:rsidRDefault="001976CB" w:rsidP="001976CB">
      <w:pPr>
        <w:spacing w:after="0" w:line="276" w:lineRule="auto"/>
        <w:jc w:val="both"/>
        <w:rPr>
          <w:rFonts w:asciiTheme="majorHAnsi" w:eastAsia="Tahoma" w:hAnsiTheme="majorHAnsi" w:cs="Tahoma"/>
          <w:b/>
          <w:sz w:val="22"/>
          <w:szCs w:val="22"/>
        </w:rPr>
      </w:pPr>
      <w:r w:rsidRPr="0003700A">
        <w:rPr>
          <w:rFonts w:ascii="Tahoma" w:hAnsi="Tahoma" w:cs="Tahoma"/>
          <w:sz w:val="22"/>
          <w:szCs w:val="22"/>
        </w:rPr>
        <w:t xml:space="preserve">Project: </w:t>
      </w:r>
      <w:r w:rsidRPr="0003700A">
        <w:rPr>
          <w:rFonts w:asciiTheme="majorHAnsi" w:eastAsia="Tahoma" w:hAnsiTheme="majorHAnsi" w:cs="Tahoma"/>
          <w:b/>
          <w:sz w:val="22"/>
          <w:szCs w:val="22"/>
        </w:rPr>
        <w:t xml:space="preserve">NGV Creative Index </w:t>
      </w:r>
      <w:r w:rsidRPr="0003700A">
        <w:rPr>
          <w:rFonts w:ascii="Tahoma" w:hAnsi="Tahoma" w:cs="Tahoma"/>
          <w:sz w:val="22"/>
          <w:szCs w:val="22"/>
        </w:rPr>
        <w:t>(</w:t>
      </w:r>
      <w:r w:rsidR="002D2BA0" w:rsidRPr="0003700A">
        <w:rPr>
          <w:rFonts w:asciiTheme="majorHAnsi" w:eastAsia="Tahoma" w:hAnsiTheme="majorHAnsi" w:cs="Tahoma"/>
          <w:sz w:val="22"/>
          <w:szCs w:val="22"/>
        </w:rPr>
        <w:t>Jan</w:t>
      </w:r>
      <w:r w:rsidRPr="0003700A">
        <w:rPr>
          <w:rFonts w:asciiTheme="majorHAnsi" w:eastAsia="Tahoma" w:hAnsiTheme="majorHAnsi" w:cs="Tahoma"/>
          <w:sz w:val="22"/>
          <w:szCs w:val="22"/>
        </w:rPr>
        <w:t xml:space="preserve"> 2022 - </w:t>
      </w:r>
      <w:r w:rsidR="002D2BA0" w:rsidRPr="0003700A">
        <w:rPr>
          <w:rFonts w:asciiTheme="majorHAnsi" w:eastAsia="Tahoma" w:hAnsiTheme="majorHAnsi" w:cs="Tahoma"/>
          <w:sz w:val="22"/>
          <w:szCs w:val="22"/>
        </w:rPr>
        <w:t xml:space="preserve">May </w:t>
      </w:r>
      <w:r w:rsidRPr="0003700A">
        <w:rPr>
          <w:rFonts w:asciiTheme="majorHAnsi" w:eastAsia="Tahoma" w:hAnsiTheme="majorHAnsi" w:cs="Tahoma"/>
          <w:sz w:val="22"/>
          <w:szCs w:val="22"/>
        </w:rPr>
        <w:t>2022</w:t>
      </w:r>
      <w:r w:rsidRPr="0003700A">
        <w:rPr>
          <w:rFonts w:ascii="Tahoma" w:hAnsi="Tahoma" w:cs="Tahoma"/>
          <w:sz w:val="22"/>
          <w:szCs w:val="22"/>
        </w:rPr>
        <w:t>)</w:t>
      </w:r>
    </w:p>
    <w:p w14:paraId="2F150BC4" w14:textId="77777777" w:rsidR="001976CB" w:rsidRPr="0003700A" w:rsidRDefault="001976CB" w:rsidP="001976CB">
      <w:pPr>
        <w:tabs>
          <w:tab w:val="left" w:pos="720"/>
        </w:tabs>
        <w:spacing w:after="0" w:line="276" w:lineRule="auto"/>
        <w:rPr>
          <w:rFonts w:asciiTheme="majorHAnsi" w:eastAsia="Tahoma" w:hAnsiTheme="majorHAnsi" w:cs="Tahoma"/>
          <w:sz w:val="22"/>
          <w:szCs w:val="22"/>
        </w:rPr>
      </w:pPr>
      <w:r w:rsidRPr="0003700A">
        <w:rPr>
          <w:rFonts w:asciiTheme="majorHAnsi" w:eastAsia="Tahoma" w:hAnsiTheme="majorHAnsi" w:cs="Tahoma"/>
          <w:sz w:val="22"/>
          <w:szCs w:val="22"/>
        </w:rPr>
        <w:t>Build an application with NextJS Framework, TailwindCSS and Animation library to show with customer about statistic local brand companies</w:t>
      </w:r>
    </w:p>
    <w:p w14:paraId="38025F65" w14:textId="77777777" w:rsidR="001976CB" w:rsidRPr="0003700A" w:rsidRDefault="001976CB" w:rsidP="001976CB">
      <w:pPr>
        <w:spacing w:after="0" w:line="276" w:lineRule="auto"/>
        <w:jc w:val="both"/>
        <w:rPr>
          <w:rFonts w:asciiTheme="majorHAnsi" w:eastAsia="Tahoma" w:hAnsiTheme="majorHAnsi" w:cs="Tahoma"/>
          <w:color w:val="202124"/>
          <w:sz w:val="22"/>
          <w:szCs w:val="22"/>
          <w:shd w:val="clear" w:color="auto" w:fill="FFFFFF"/>
        </w:rPr>
      </w:pPr>
    </w:p>
    <w:p w14:paraId="4E127EDB" w14:textId="29229AD4" w:rsidR="001976CB" w:rsidRPr="0003700A" w:rsidRDefault="001976CB" w:rsidP="001976CB">
      <w:pPr>
        <w:pStyle w:val="INET-Body"/>
        <w:spacing w:line="312" w:lineRule="auto"/>
        <w:jc w:val="both"/>
        <w:rPr>
          <w:rFonts w:ascii="Tahoma" w:eastAsia="Times New Roman" w:hAnsi="Tahoma" w:cs="Tahoma"/>
          <w:sz w:val="22"/>
          <w:lang w:eastAsia="zh-CN"/>
        </w:rPr>
      </w:pPr>
      <w:r w:rsidRPr="0003700A">
        <w:rPr>
          <w:rFonts w:ascii="Tahoma" w:eastAsia="Times New Roman" w:hAnsi="Tahoma" w:cs="Tahoma"/>
          <w:b/>
          <w:bCs/>
          <w:sz w:val="22"/>
          <w:lang w:eastAsia="zh-CN"/>
        </w:rPr>
        <w:t>Project size</w:t>
      </w:r>
      <w:r w:rsidRPr="0003700A">
        <w:rPr>
          <w:rFonts w:ascii="Tahoma" w:eastAsia="Times New Roman" w:hAnsi="Tahoma" w:cs="Tahoma"/>
          <w:sz w:val="22"/>
          <w:lang w:eastAsia="zh-CN"/>
        </w:rPr>
        <w:t>: 10 members.</w:t>
      </w:r>
    </w:p>
    <w:p w14:paraId="3699773E" w14:textId="77777777" w:rsidR="001976CB" w:rsidRPr="0003700A" w:rsidRDefault="001976CB" w:rsidP="001976CB">
      <w:pPr>
        <w:pStyle w:val="INET-Body"/>
        <w:spacing w:line="312" w:lineRule="auto"/>
        <w:jc w:val="both"/>
        <w:rPr>
          <w:rFonts w:ascii="Tahoma" w:hAnsi="Tahoma" w:cs="Tahoma"/>
          <w:b/>
          <w:bCs/>
          <w:sz w:val="22"/>
        </w:rPr>
      </w:pPr>
      <w:r w:rsidRPr="0003700A">
        <w:rPr>
          <w:rFonts w:ascii="Tahoma" w:hAnsi="Tahoma" w:cs="Tahoma"/>
          <w:b/>
          <w:bCs/>
          <w:sz w:val="22"/>
        </w:rPr>
        <w:t xml:space="preserve">Roles: Frontend Developer  </w:t>
      </w:r>
    </w:p>
    <w:p w14:paraId="38805DA4" w14:textId="77777777" w:rsidR="001976CB" w:rsidRPr="0003700A" w:rsidRDefault="001976CB" w:rsidP="001976CB">
      <w:pPr>
        <w:numPr>
          <w:ilvl w:val="0"/>
          <w:numId w:val="14"/>
        </w:numPr>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Develop front-end using ReactJS (NextJS)</w:t>
      </w:r>
    </w:p>
    <w:p w14:paraId="2F95276F" w14:textId="77777777" w:rsidR="001976CB" w:rsidRPr="0003700A" w:rsidRDefault="001976CB" w:rsidP="001976CB">
      <w:pPr>
        <w:numPr>
          <w:ilvl w:val="0"/>
          <w:numId w:val="14"/>
        </w:numPr>
        <w:tabs>
          <w:tab w:val="left" w:pos="720"/>
        </w:tabs>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Fix bug and give solution for UI issues.</w:t>
      </w:r>
    </w:p>
    <w:p w14:paraId="08169269" w14:textId="77777777" w:rsidR="001976CB" w:rsidRPr="0003700A" w:rsidRDefault="001976CB" w:rsidP="001976CB">
      <w:pPr>
        <w:numPr>
          <w:ilvl w:val="0"/>
          <w:numId w:val="14"/>
        </w:numPr>
        <w:tabs>
          <w:tab w:val="left" w:pos="720"/>
        </w:tabs>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Cross review codes with team members.</w:t>
      </w:r>
    </w:p>
    <w:p w14:paraId="64FB8BC0" w14:textId="77777777" w:rsidR="001976CB" w:rsidRPr="0003700A" w:rsidRDefault="001976CB" w:rsidP="001976CB">
      <w:pPr>
        <w:numPr>
          <w:ilvl w:val="0"/>
          <w:numId w:val="14"/>
        </w:numPr>
        <w:tabs>
          <w:tab w:val="left" w:pos="720"/>
        </w:tabs>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Report task status to the customer managers.</w:t>
      </w:r>
    </w:p>
    <w:p w14:paraId="212D3B24" w14:textId="77777777" w:rsidR="001976CB" w:rsidRPr="0003700A" w:rsidRDefault="001976CB" w:rsidP="001976CB">
      <w:pPr>
        <w:pStyle w:val="INET-Body"/>
        <w:spacing w:line="312" w:lineRule="auto"/>
        <w:jc w:val="both"/>
        <w:rPr>
          <w:rFonts w:ascii="Tahoma" w:hAnsi="Tahoma" w:cs="Tahoma"/>
          <w:sz w:val="22"/>
        </w:rPr>
      </w:pPr>
    </w:p>
    <w:p w14:paraId="5F428741" w14:textId="77777777" w:rsidR="001976CB" w:rsidRPr="0003700A" w:rsidRDefault="001976CB" w:rsidP="001976CB">
      <w:pPr>
        <w:tabs>
          <w:tab w:val="left" w:pos="720"/>
        </w:tabs>
        <w:overflowPunct/>
        <w:autoSpaceDE/>
        <w:autoSpaceDN/>
        <w:adjustRightInd/>
        <w:spacing w:after="0" w:line="276" w:lineRule="auto"/>
        <w:textAlignment w:val="auto"/>
        <w:rPr>
          <w:rFonts w:asciiTheme="majorHAnsi" w:eastAsia="Tahoma" w:hAnsiTheme="majorHAnsi" w:cs="Tahoma"/>
          <w:sz w:val="22"/>
          <w:szCs w:val="22"/>
        </w:rPr>
      </w:pPr>
      <w:r w:rsidRPr="0003700A">
        <w:rPr>
          <w:rFonts w:ascii="Tahoma" w:hAnsi="Tahoma" w:cs="Tahoma"/>
          <w:sz w:val="22"/>
          <w:szCs w:val="22"/>
          <w:u w:val="single"/>
        </w:rPr>
        <w:t xml:space="preserve">Technologies: </w:t>
      </w:r>
    </w:p>
    <w:p w14:paraId="235F38E0" w14:textId="77777777" w:rsidR="001976CB" w:rsidRPr="0003700A" w:rsidRDefault="001976CB" w:rsidP="001976CB">
      <w:pPr>
        <w:numPr>
          <w:ilvl w:val="0"/>
          <w:numId w:val="16"/>
        </w:numPr>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Browsers (IE, Chrome).</w:t>
      </w:r>
    </w:p>
    <w:p w14:paraId="1715BC2C" w14:textId="6CA287BC" w:rsidR="001976CB" w:rsidRPr="0003700A" w:rsidRDefault="001976CB" w:rsidP="001976CB">
      <w:pPr>
        <w:numPr>
          <w:ilvl w:val="0"/>
          <w:numId w:val="16"/>
        </w:numPr>
        <w:tabs>
          <w:tab w:val="left" w:pos="720"/>
        </w:tabs>
        <w:overflowPunct/>
        <w:autoSpaceDE/>
        <w:autoSpaceDN/>
        <w:adjustRightInd/>
        <w:spacing w:after="0" w:line="276" w:lineRule="auto"/>
        <w:ind w:left="720" w:hanging="360"/>
        <w:textAlignment w:val="auto"/>
        <w:rPr>
          <w:rFonts w:asciiTheme="majorHAnsi" w:eastAsia="Tahoma" w:hAnsiTheme="majorHAnsi" w:cs="Tahoma"/>
          <w:sz w:val="22"/>
          <w:szCs w:val="22"/>
        </w:rPr>
      </w:pPr>
      <w:r w:rsidRPr="0003700A">
        <w:rPr>
          <w:rFonts w:asciiTheme="majorHAnsi" w:eastAsia="Tahoma" w:hAnsiTheme="majorHAnsi" w:cs="Tahoma"/>
          <w:sz w:val="22"/>
          <w:szCs w:val="22"/>
        </w:rPr>
        <w:t>ReactJS, TailwindCSS</w:t>
      </w:r>
      <w:r w:rsidR="00E5103D" w:rsidRPr="0003700A">
        <w:rPr>
          <w:rFonts w:asciiTheme="majorHAnsi" w:eastAsia="Tahoma" w:hAnsiTheme="majorHAnsi" w:cs="Tahoma"/>
          <w:sz w:val="22"/>
          <w:szCs w:val="22"/>
        </w:rPr>
        <w:t>, AWS</w:t>
      </w:r>
    </w:p>
    <w:p w14:paraId="37E0B2CF" w14:textId="77777777" w:rsidR="001976CB" w:rsidRPr="0003700A" w:rsidRDefault="001976CB" w:rsidP="001976CB">
      <w:pPr>
        <w:numPr>
          <w:ilvl w:val="0"/>
          <w:numId w:val="16"/>
        </w:numPr>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Visual Studio Code.</w:t>
      </w:r>
    </w:p>
    <w:p w14:paraId="42388C56" w14:textId="77777777" w:rsidR="001976CB" w:rsidRPr="0003700A" w:rsidRDefault="001976CB" w:rsidP="001976CB">
      <w:pPr>
        <w:numPr>
          <w:ilvl w:val="0"/>
          <w:numId w:val="16"/>
        </w:numPr>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Git.</w:t>
      </w:r>
    </w:p>
    <w:p w14:paraId="01B685B6" w14:textId="77777777" w:rsidR="00843FB0" w:rsidRPr="0003700A" w:rsidRDefault="00843FB0" w:rsidP="00843FB0">
      <w:pPr>
        <w:overflowPunct/>
        <w:autoSpaceDE/>
        <w:autoSpaceDN/>
        <w:adjustRightInd/>
        <w:spacing w:after="0" w:line="276" w:lineRule="auto"/>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br/>
      </w:r>
    </w:p>
    <w:p w14:paraId="523439F5" w14:textId="09109F96" w:rsidR="00843FB0" w:rsidRPr="0003700A" w:rsidRDefault="00843FB0" w:rsidP="00843FB0">
      <w:pPr>
        <w:spacing w:after="0" w:line="276" w:lineRule="auto"/>
        <w:jc w:val="both"/>
        <w:rPr>
          <w:rFonts w:asciiTheme="majorHAnsi" w:eastAsia="Tahoma" w:hAnsiTheme="majorHAnsi" w:cs="Tahoma"/>
          <w:b/>
          <w:sz w:val="22"/>
          <w:szCs w:val="22"/>
        </w:rPr>
      </w:pPr>
      <w:r w:rsidRPr="0003700A">
        <w:rPr>
          <w:rFonts w:ascii="Tahoma" w:hAnsi="Tahoma" w:cs="Tahoma"/>
          <w:sz w:val="22"/>
          <w:szCs w:val="22"/>
        </w:rPr>
        <w:t xml:space="preserve">Project: </w:t>
      </w:r>
      <w:r w:rsidRPr="0003700A">
        <w:rPr>
          <w:rFonts w:asciiTheme="majorHAnsi" w:eastAsia="Tahoma" w:hAnsiTheme="majorHAnsi" w:cs="Tahoma"/>
          <w:b/>
          <w:sz w:val="22"/>
          <w:szCs w:val="22"/>
        </w:rPr>
        <w:t>OrderBuddy Web Application</w:t>
      </w:r>
      <w:r w:rsidRPr="0003700A">
        <w:rPr>
          <w:rFonts w:ascii="Tahoma" w:hAnsi="Tahoma" w:cs="Tahoma"/>
          <w:sz w:val="22"/>
          <w:szCs w:val="22"/>
        </w:rPr>
        <w:t xml:space="preserve"> (</w:t>
      </w:r>
      <w:r w:rsidRPr="0003700A">
        <w:rPr>
          <w:rFonts w:asciiTheme="majorHAnsi" w:eastAsia="Tahoma" w:hAnsiTheme="majorHAnsi" w:cs="Tahoma"/>
          <w:sz w:val="22"/>
          <w:szCs w:val="22"/>
        </w:rPr>
        <w:t>Mar 2021 - Jan 2022</w:t>
      </w:r>
      <w:r w:rsidRPr="0003700A">
        <w:rPr>
          <w:rFonts w:ascii="Tahoma" w:hAnsi="Tahoma" w:cs="Tahoma"/>
          <w:sz w:val="22"/>
          <w:szCs w:val="22"/>
        </w:rPr>
        <w:t>)</w:t>
      </w:r>
    </w:p>
    <w:p w14:paraId="1EE5D3DA" w14:textId="77777777" w:rsidR="00843FB0" w:rsidRPr="0003700A" w:rsidRDefault="00843FB0" w:rsidP="00843FB0">
      <w:pPr>
        <w:tabs>
          <w:tab w:val="left" w:pos="720"/>
        </w:tabs>
        <w:spacing w:after="0" w:line="276" w:lineRule="auto"/>
        <w:rPr>
          <w:rFonts w:asciiTheme="majorHAnsi" w:eastAsia="Tahoma" w:hAnsiTheme="majorHAnsi" w:cs="Tahoma"/>
          <w:sz w:val="22"/>
          <w:szCs w:val="22"/>
        </w:rPr>
      </w:pPr>
      <w:r w:rsidRPr="0003700A">
        <w:rPr>
          <w:rFonts w:asciiTheme="majorHAnsi" w:eastAsia="Tahoma" w:hAnsiTheme="majorHAnsi" w:cs="Tahoma"/>
          <w:sz w:val="22"/>
          <w:szCs w:val="22"/>
        </w:rPr>
        <w:t>Build a web application restaurant to manage and support customer order and payment</w:t>
      </w:r>
    </w:p>
    <w:p w14:paraId="7A4D997D" w14:textId="77777777" w:rsidR="00843FB0" w:rsidRPr="0003700A" w:rsidRDefault="00843FB0" w:rsidP="00843FB0">
      <w:pPr>
        <w:spacing w:after="0" w:line="276" w:lineRule="auto"/>
        <w:jc w:val="both"/>
        <w:rPr>
          <w:rFonts w:asciiTheme="majorHAnsi" w:eastAsia="Tahoma" w:hAnsiTheme="majorHAnsi" w:cs="Tahoma"/>
          <w:color w:val="202124"/>
          <w:sz w:val="22"/>
          <w:szCs w:val="22"/>
          <w:shd w:val="clear" w:color="auto" w:fill="FFFFFF"/>
        </w:rPr>
      </w:pPr>
    </w:p>
    <w:p w14:paraId="0E065BDB" w14:textId="614FC4CD" w:rsidR="00843FB0" w:rsidRPr="0003700A" w:rsidRDefault="00843FB0" w:rsidP="00843FB0">
      <w:pPr>
        <w:pStyle w:val="INET-Body"/>
        <w:spacing w:line="312" w:lineRule="auto"/>
        <w:jc w:val="both"/>
        <w:rPr>
          <w:rFonts w:ascii="Tahoma" w:eastAsia="Times New Roman" w:hAnsi="Tahoma" w:cs="Tahoma"/>
          <w:sz w:val="22"/>
          <w:lang w:eastAsia="zh-CN"/>
        </w:rPr>
      </w:pPr>
      <w:r w:rsidRPr="0003700A">
        <w:rPr>
          <w:rFonts w:ascii="Tahoma" w:eastAsia="Times New Roman" w:hAnsi="Tahoma" w:cs="Tahoma"/>
          <w:b/>
          <w:bCs/>
          <w:sz w:val="22"/>
          <w:lang w:eastAsia="zh-CN"/>
        </w:rPr>
        <w:t>Project size</w:t>
      </w:r>
      <w:r w:rsidRPr="0003700A">
        <w:rPr>
          <w:rFonts w:ascii="Tahoma" w:eastAsia="Times New Roman" w:hAnsi="Tahoma" w:cs="Tahoma"/>
          <w:sz w:val="22"/>
          <w:lang w:eastAsia="zh-CN"/>
        </w:rPr>
        <w:t>: 60 members.</w:t>
      </w:r>
    </w:p>
    <w:p w14:paraId="24FE9563" w14:textId="77777777" w:rsidR="00843FB0" w:rsidRPr="0003700A" w:rsidRDefault="00843FB0" w:rsidP="00843FB0">
      <w:pPr>
        <w:pStyle w:val="INET-Body"/>
        <w:spacing w:line="312" w:lineRule="auto"/>
        <w:jc w:val="both"/>
        <w:rPr>
          <w:rFonts w:ascii="Tahoma" w:hAnsi="Tahoma" w:cs="Tahoma"/>
          <w:b/>
          <w:bCs/>
          <w:sz w:val="22"/>
        </w:rPr>
      </w:pPr>
      <w:r w:rsidRPr="0003700A">
        <w:rPr>
          <w:rFonts w:ascii="Tahoma" w:hAnsi="Tahoma" w:cs="Tahoma"/>
          <w:b/>
          <w:bCs/>
          <w:sz w:val="22"/>
        </w:rPr>
        <w:t xml:space="preserve">Roles: Frontend Developer  </w:t>
      </w:r>
    </w:p>
    <w:p w14:paraId="55B5AC9D" w14:textId="77777777" w:rsidR="00843FB0" w:rsidRPr="0003700A" w:rsidRDefault="00843FB0" w:rsidP="00843FB0">
      <w:pPr>
        <w:numPr>
          <w:ilvl w:val="0"/>
          <w:numId w:val="14"/>
        </w:numPr>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Develop front-end using ReactJS (NextJS)</w:t>
      </w:r>
    </w:p>
    <w:p w14:paraId="35ABDEF9" w14:textId="77777777" w:rsidR="00843FB0" w:rsidRPr="0003700A" w:rsidRDefault="00843FB0" w:rsidP="00843FB0">
      <w:pPr>
        <w:numPr>
          <w:ilvl w:val="0"/>
          <w:numId w:val="14"/>
        </w:numPr>
        <w:tabs>
          <w:tab w:val="left" w:pos="720"/>
        </w:tabs>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Fix bug and give solution for UI issues.</w:t>
      </w:r>
    </w:p>
    <w:p w14:paraId="1D95CB6E" w14:textId="77777777" w:rsidR="00843FB0" w:rsidRPr="0003700A" w:rsidRDefault="00843FB0" w:rsidP="00843FB0">
      <w:pPr>
        <w:numPr>
          <w:ilvl w:val="0"/>
          <w:numId w:val="14"/>
        </w:numPr>
        <w:tabs>
          <w:tab w:val="left" w:pos="720"/>
        </w:tabs>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Cross review codes with team members.</w:t>
      </w:r>
    </w:p>
    <w:p w14:paraId="16A9EDB1" w14:textId="77777777" w:rsidR="00843FB0" w:rsidRPr="0003700A" w:rsidRDefault="00843FB0" w:rsidP="00843FB0">
      <w:pPr>
        <w:numPr>
          <w:ilvl w:val="0"/>
          <w:numId w:val="14"/>
        </w:numPr>
        <w:tabs>
          <w:tab w:val="left" w:pos="720"/>
        </w:tabs>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Report task status to the customer managers.</w:t>
      </w:r>
    </w:p>
    <w:p w14:paraId="101051A8" w14:textId="77777777" w:rsidR="00843FB0" w:rsidRPr="0003700A" w:rsidRDefault="00843FB0" w:rsidP="00843FB0">
      <w:pPr>
        <w:pStyle w:val="INET-Body"/>
        <w:spacing w:line="312" w:lineRule="auto"/>
        <w:jc w:val="both"/>
        <w:rPr>
          <w:rFonts w:ascii="Tahoma" w:hAnsi="Tahoma" w:cs="Tahoma"/>
          <w:sz w:val="22"/>
        </w:rPr>
      </w:pPr>
    </w:p>
    <w:p w14:paraId="5D194FE7" w14:textId="77777777" w:rsidR="00843FB0" w:rsidRPr="0003700A" w:rsidRDefault="00843FB0" w:rsidP="00843FB0">
      <w:pPr>
        <w:tabs>
          <w:tab w:val="left" w:pos="720"/>
        </w:tabs>
        <w:overflowPunct/>
        <w:autoSpaceDE/>
        <w:autoSpaceDN/>
        <w:adjustRightInd/>
        <w:spacing w:after="0" w:line="276" w:lineRule="auto"/>
        <w:textAlignment w:val="auto"/>
        <w:rPr>
          <w:rFonts w:asciiTheme="majorHAnsi" w:eastAsia="Tahoma" w:hAnsiTheme="majorHAnsi" w:cs="Tahoma"/>
          <w:sz w:val="22"/>
          <w:szCs w:val="22"/>
        </w:rPr>
      </w:pPr>
      <w:r w:rsidRPr="0003700A">
        <w:rPr>
          <w:rFonts w:ascii="Tahoma" w:hAnsi="Tahoma" w:cs="Tahoma"/>
          <w:sz w:val="22"/>
          <w:szCs w:val="22"/>
          <w:u w:val="single"/>
        </w:rPr>
        <w:t xml:space="preserve">Technologies: </w:t>
      </w:r>
    </w:p>
    <w:p w14:paraId="2F1B41C3" w14:textId="77777777" w:rsidR="00843FB0" w:rsidRPr="0003700A" w:rsidRDefault="00843FB0" w:rsidP="00843FB0">
      <w:pPr>
        <w:numPr>
          <w:ilvl w:val="0"/>
          <w:numId w:val="16"/>
        </w:numPr>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Browsers (IE, Chrome).</w:t>
      </w:r>
    </w:p>
    <w:p w14:paraId="43B69E72" w14:textId="67248CC8" w:rsidR="00843FB0" w:rsidRPr="0003700A" w:rsidRDefault="00843FB0" w:rsidP="00843FB0">
      <w:pPr>
        <w:numPr>
          <w:ilvl w:val="0"/>
          <w:numId w:val="16"/>
        </w:numPr>
        <w:tabs>
          <w:tab w:val="left" w:pos="720"/>
        </w:tabs>
        <w:overflowPunct/>
        <w:autoSpaceDE/>
        <w:autoSpaceDN/>
        <w:adjustRightInd/>
        <w:spacing w:after="0" w:line="276" w:lineRule="auto"/>
        <w:ind w:left="720" w:hanging="360"/>
        <w:textAlignment w:val="auto"/>
        <w:rPr>
          <w:rFonts w:asciiTheme="majorHAnsi" w:eastAsia="Tahoma" w:hAnsiTheme="majorHAnsi" w:cs="Tahoma"/>
          <w:sz w:val="22"/>
          <w:szCs w:val="22"/>
        </w:rPr>
      </w:pPr>
      <w:r w:rsidRPr="0003700A">
        <w:rPr>
          <w:rFonts w:asciiTheme="majorHAnsi" w:eastAsia="Tahoma" w:hAnsiTheme="majorHAnsi" w:cs="Tahoma"/>
          <w:sz w:val="22"/>
          <w:szCs w:val="22"/>
        </w:rPr>
        <w:t>ReactJS, TailwindCSS, StripeAPI</w:t>
      </w:r>
    </w:p>
    <w:p w14:paraId="4FE955A1" w14:textId="77777777" w:rsidR="00843FB0" w:rsidRPr="0003700A" w:rsidRDefault="00843FB0" w:rsidP="00843FB0">
      <w:pPr>
        <w:numPr>
          <w:ilvl w:val="0"/>
          <w:numId w:val="16"/>
        </w:numPr>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Visual Studio Code.</w:t>
      </w:r>
    </w:p>
    <w:p w14:paraId="4586CFA3" w14:textId="77777777" w:rsidR="00843FB0" w:rsidRPr="0003700A" w:rsidRDefault="00843FB0" w:rsidP="00843FB0">
      <w:pPr>
        <w:numPr>
          <w:ilvl w:val="0"/>
          <w:numId w:val="16"/>
        </w:numPr>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Git.</w:t>
      </w:r>
    </w:p>
    <w:p w14:paraId="5148BD7C" w14:textId="3FE9C9BC" w:rsidR="00843FB0" w:rsidRPr="0003700A" w:rsidRDefault="00843FB0" w:rsidP="00843FB0">
      <w:pPr>
        <w:tabs>
          <w:tab w:val="left" w:pos="3375"/>
        </w:tabs>
        <w:spacing w:after="0" w:line="276" w:lineRule="auto"/>
        <w:jc w:val="both"/>
        <w:rPr>
          <w:rFonts w:asciiTheme="majorHAnsi" w:eastAsia="Tahoma" w:hAnsiTheme="majorHAnsi" w:cs="Tahoma"/>
          <w:b/>
          <w:sz w:val="22"/>
          <w:szCs w:val="22"/>
        </w:rPr>
      </w:pPr>
      <w:r w:rsidRPr="0003700A">
        <w:rPr>
          <w:rFonts w:asciiTheme="majorHAnsi" w:eastAsia="Tahoma" w:hAnsiTheme="majorHAnsi" w:cs="Tahoma"/>
          <w:sz w:val="22"/>
          <w:szCs w:val="22"/>
        </w:rPr>
        <w:br/>
      </w:r>
      <w:r w:rsidRPr="0003700A">
        <w:rPr>
          <w:rFonts w:ascii="Tahoma" w:hAnsi="Tahoma" w:cs="Tahoma"/>
          <w:sz w:val="22"/>
          <w:szCs w:val="22"/>
        </w:rPr>
        <w:t xml:space="preserve">Project: </w:t>
      </w:r>
      <w:r w:rsidRPr="0003700A">
        <w:rPr>
          <w:rFonts w:asciiTheme="majorHAnsi" w:eastAsia="Tahoma" w:hAnsiTheme="majorHAnsi" w:cs="Tahoma"/>
          <w:b/>
          <w:sz w:val="22"/>
          <w:szCs w:val="22"/>
        </w:rPr>
        <w:t xml:space="preserve">Graphene </w:t>
      </w:r>
      <w:r w:rsidRPr="0003700A">
        <w:rPr>
          <w:rFonts w:ascii="Tahoma" w:hAnsi="Tahoma" w:cs="Tahoma"/>
          <w:sz w:val="22"/>
          <w:szCs w:val="22"/>
        </w:rPr>
        <w:t>(</w:t>
      </w:r>
      <w:r w:rsidRPr="0003700A">
        <w:rPr>
          <w:rFonts w:asciiTheme="majorHAnsi" w:eastAsia="Tahoma" w:hAnsiTheme="majorHAnsi" w:cs="Tahoma"/>
          <w:sz w:val="22"/>
          <w:szCs w:val="22"/>
        </w:rPr>
        <w:t>Jul 2020 – Mar 2021</w:t>
      </w:r>
      <w:r w:rsidRPr="0003700A">
        <w:rPr>
          <w:rFonts w:ascii="Tahoma" w:hAnsi="Tahoma" w:cs="Tahoma"/>
          <w:sz w:val="22"/>
          <w:szCs w:val="22"/>
        </w:rPr>
        <w:t>)</w:t>
      </w:r>
    </w:p>
    <w:p w14:paraId="03A2E95C" w14:textId="77777777" w:rsidR="00843FB0" w:rsidRPr="0003700A" w:rsidRDefault="00843FB0" w:rsidP="00843FB0">
      <w:pPr>
        <w:tabs>
          <w:tab w:val="left" w:pos="720"/>
        </w:tabs>
        <w:spacing w:after="0" w:line="276" w:lineRule="auto"/>
        <w:rPr>
          <w:rFonts w:asciiTheme="majorHAnsi" w:eastAsia="Tahoma" w:hAnsiTheme="majorHAnsi" w:cs="Tahoma"/>
          <w:sz w:val="22"/>
          <w:szCs w:val="22"/>
        </w:rPr>
      </w:pPr>
      <w:r w:rsidRPr="0003700A">
        <w:rPr>
          <w:rFonts w:asciiTheme="majorHAnsi" w:eastAsia="Tahoma" w:hAnsiTheme="majorHAnsi" w:cs="Tahoma"/>
          <w:sz w:val="22"/>
          <w:szCs w:val="22"/>
        </w:rPr>
        <w:t xml:space="preserve">Build an internal website to store and interact with information like lecture, video, author and journal. The website receives information via API, stores information in tables and makes it interactable by viewing in more details or exporting to excel documents for every internal </w:t>
      </w:r>
      <w:proofErr w:type="gramStart"/>
      <w:r w:rsidRPr="0003700A">
        <w:rPr>
          <w:rFonts w:asciiTheme="majorHAnsi" w:eastAsia="Tahoma" w:hAnsiTheme="majorHAnsi" w:cs="Tahoma"/>
          <w:sz w:val="22"/>
          <w:szCs w:val="22"/>
        </w:rPr>
        <w:t>operations</w:t>
      </w:r>
      <w:proofErr w:type="gramEnd"/>
    </w:p>
    <w:p w14:paraId="28AD0FF9" w14:textId="77777777" w:rsidR="00843FB0" w:rsidRPr="0003700A" w:rsidRDefault="00843FB0" w:rsidP="00843FB0">
      <w:pPr>
        <w:spacing w:after="0" w:line="276" w:lineRule="auto"/>
        <w:jc w:val="both"/>
        <w:rPr>
          <w:rFonts w:asciiTheme="majorHAnsi" w:eastAsia="Tahoma" w:hAnsiTheme="majorHAnsi" w:cs="Tahoma"/>
          <w:color w:val="202124"/>
          <w:sz w:val="22"/>
          <w:szCs w:val="22"/>
          <w:shd w:val="clear" w:color="auto" w:fill="FFFFFF"/>
        </w:rPr>
      </w:pPr>
    </w:p>
    <w:p w14:paraId="124A9E33" w14:textId="78F35727" w:rsidR="00843FB0" w:rsidRPr="0003700A" w:rsidRDefault="00843FB0" w:rsidP="00843FB0">
      <w:pPr>
        <w:pStyle w:val="INET-Body"/>
        <w:spacing w:line="312" w:lineRule="auto"/>
        <w:jc w:val="both"/>
        <w:rPr>
          <w:rFonts w:ascii="Tahoma" w:eastAsia="Times New Roman" w:hAnsi="Tahoma" w:cs="Tahoma"/>
          <w:sz w:val="22"/>
          <w:lang w:eastAsia="zh-CN"/>
        </w:rPr>
      </w:pPr>
      <w:r w:rsidRPr="0003700A">
        <w:rPr>
          <w:rFonts w:ascii="Tahoma" w:eastAsia="Times New Roman" w:hAnsi="Tahoma" w:cs="Tahoma"/>
          <w:b/>
          <w:bCs/>
          <w:sz w:val="22"/>
          <w:lang w:eastAsia="zh-CN"/>
        </w:rPr>
        <w:lastRenderedPageBreak/>
        <w:t>Project size</w:t>
      </w:r>
      <w:r w:rsidRPr="0003700A">
        <w:rPr>
          <w:rFonts w:ascii="Tahoma" w:eastAsia="Times New Roman" w:hAnsi="Tahoma" w:cs="Tahoma"/>
          <w:sz w:val="22"/>
          <w:lang w:eastAsia="zh-CN"/>
        </w:rPr>
        <w:t>: 50 members.</w:t>
      </w:r>
    </w:p>
    <w:p w14:paraId="53A3BCBA" w14:textId="77777777" w:rsidR="00843FB0" w:rsidRPr="0003700A" w:rsidRDefault="00843FB0" w:rsidP="00843FB0">
      <w:pPr>
        <w:pStyle w:val="INET-Body"/>
        <w:spacing w:line="312" w:lineRule="auto"/>
        <w:jc w:val="both"/>
        <w:rPr>
          <w:rFonts w:ascii="Tahoma" w:hAnsi="Tahoma" w:cs="Tahoma"/>
          <w:b/>
          <w:bCs/>
          <w:sz w:val="22"/>
        </w:rPr>
      </w:pPr>
      <w:r w:rsidRPr="0003700A">
        <w:rPr>
          <w:rFonts w:ascii="Tahoma" w:hAnsi="Tahoma" w:cs="Tahoma"/>
          <w:b/>
          <w:bCs/>
          <w:sz w:val="22"/>
        </w:rPr>
        <w:t xml:space="preserve">Roles: Frontend Developer  </w:t>
      </w:r>
    </w:p>
    <w:p w14:paraId="49A36EAE" w14:textId="77777777" w:rsidR="00E60A11" w:rsidRPr="0003700A" w:rsidRDefault="00E60A11" w:rsidP="00843FB0">
      <w:pPr>
        <w:tabs>
          <w:tab w:val="left" w:pos="720"/>
        </w:tabs>
        <w:spacing w:after="0" w:line="276" w:lineRule="auto"/>
        <w:jc w:val="both"/>
        <w:rPr>
          <w:rFonts w:asciiTheme="majorHAnsi" w:eastAsia="Tahoma" w:hAnsiTheme="majorHAnsi" w:cs="Tahoma"/>
          <w:sz w:val="22"/>
          <w:szCs w:val="22"/>
        </w:rPr>
      </w:pPr>
      <w:r w:rsidRPr="0003700A">
        <w:rPr>
          <w:rFonts w:asciiTheme="majorHAnsi" w:eastAsia="Tahoma" w:hAnsiTheme="majorHAnsi" w:cs="Tahoma"/>
          <w:sz w:val="22"/>
          <w:szCs w:val="22"/>
        </w:rPr>
        <w:tab/>
      </w:r>
      <w:r w:rsidR="00843FB0" w:rsidRPr="0003700A">
        <w:rPr>
          <w:rFonts w:asciiTheme="majorHAnsi" w:eastAsia="Tahoma" w:hAnsiTheme="majorHAnsi" w:cs="Tahoma"/>
          <w:sz w:val="22"/>
          <w:szCs w:val="22"/>
        </w:rPr>
        <w:t>•</w:t>
      </w:r>
      <w:r w:rsidRPr="0003700A">
        <w:rPr>
          <w:rFonts w:asciiTheme="majorHAnsi" w:eastAsia="Tahoma" w:hAnsiTheme="majorHAnsi" w:cs="Tahoma"/>
          <w:sz w:val="22"/>
          <w:szCs w:val="22"/>
        </w:rPr>
        <w:t xml:space="preserve"> </w:t>
      </w:r>
      <w:r w:rsidR="00843FB0" w:rsidRPr="0003700A">
        <w:rPr>
          <w:rFonts w:asciiTheme="majorHAnsi" w:eastAsia="Tahoma" w:hAnsiTheme="majorHAnsi" w:cs="Tahoma"/>
          <w:sz w:val="22"/>
          <w:szCs w:val="22"/>
        </w:rPr>
        <w:t xml:space="preserve"> Responsible for creating new functionalities with proper requirements.</w:t>
      </w:r>
    </w:p>
    <w:p w14:paraId="50F8E21F" w14:textId="4D8418E8" w:rsidR="00843FB0" w:rsidRPr="0003700A" w:rsidRDefault="00E60A11" w:rsidP="00E60A11">
      <w:pPr>
        <w:tabs>
          <w:tab w:val="left" w:pos="720"/>
        </w:tabs>
        <w:spacing w:after="0" w:line="276" w:lineRule="auto"/>
        <w:ind w:left="720"/>
        <w:jc w:val="both"/>
        <w:rPr>
          <w:rFonts w:asciiTheme="majorHAnsi" w:eastAsia="Tahoma" w:hAnsiTheme="majorHAnsi" w:cs="Tahoma"/>
          <w:sz w:val="22"/>
          <w:szCs w:val="22"/>
        </w:rPr>
      </w:pPr>
      <w:r w:rsidRPr="0003700A">
        <w:rPr>
          <w:rFonts w:asciiTheme="majorHAnsi" w:eastAsia="Tahoma" w:hAnsiTheme="majorHAnsi" w:cs="Tahoma"/>
          <w:sz w:val="22"/>
          <w:szCs w:val="22"/>
        </w:rPr>
        <w:t xml:space="preserve">•  </w:t>
      </w:r>
      <w:r w:rsidR="00843FB0" w:rsidRPr="0003700A">
        <w:rPr>
          <w:rFonts w:asciiTheme="majorHAnsi" w:eastAsia="Tahoma" w:hAnsiTheme="majorHAnsi" w:cs="Tahoma"/>
          <w:sz w:val="22"/>
          <w:szCs w:val="22"/>
        </w:rPr>
        <w:t xml:space="preserve">Participated with the product owner to clarify the requirement. </w:t>
      </w:r>
    </w:p>
    <w:p w14:paraId="7707992C" w14:textId="5899A56A" w:rsidR="00843FB0" w:rsidRPr="0003700A" w:rsidRDefault="00843FB0" w:rsidP="00E60A11">
      <w:pPr>
        <w:tabs>
          <w:tab w:val="left" w:pos="720"/>
        </w:tabs>
        <w:spacing w:after="0" w:line="276" w:lineRule="auto"/>
        <w:ind w:left="720"/>
        <w:jc w:val="both"/>
        <w:rPr>
          <w:rFonts w:asciiTheme="majorHAnsi" w:eastAsia="Tahoma" w:hAnsiTheme="majorHAnsi" w:cs="Tahoma"/>
          <w:sz w:val="22"/>
          <w:szCs w:val="22"/>
        </w:rPr>
      </w:pPr>
      <w:r w:rsidRPr="0003700A">
        <w:rPr>
          <w:rFonts w:asciiTheme="majorHAnsi" w:eastAsia="Tahoma" w:hAnsiTheme="majorHAnsi" w:cs="Tahoma"/>
          <w:sz w:val="22"/>
          <w:szCs w:val="22"/>
        </w:rPr>
        <w:t>•</w:t>
      </w:r>
      <w:r w:rsidR="00E60A11" w:rsidRPr="0003700A">
        <w:rPr>
          <w:rFonts w:asciiTheme="majorHAnsi" w:eastAsia="Tahoma" w:hAnsiTheme="majorHAnsi" w:cs="Tahoma"/>
          <w:sz w:val="22"/>
          <w:szCs w:val="22"/>
        </w:rPr>
        <w:t xml:space="preserve"> </w:t>
      </w:r>
      <w:r w:rsidRPr="0003700A">
        <w:rPr>
          <w:rFonts w:asciiTheme="majorHAnsi" w:eastAsia="Tahoma" w:hAnsiTheme="majorHAnsi" w:cs="Tahoma"/>
          <w:sz w:val="22"/>
          <w:szCs w:val="22"/>
        </w:rPr>
        <w:t xml:space="preserve"> Identified users to define the user’s experiences.</w:t>
      </w:r>
    </w:p>
    <w:p w14:paraId="225F2686" w14:textId="77777777" w:rsidR="00843FB0" w:rsidRPr="0003700A" w:rsidRDefault="00843FB0" w:rsidP="00843FB0">
      <w:pPr>
        <w:pStyle w:val="INET-Body"/>
        <w:spacing w:line="312" w:lineRule="auto"/>
        <w:jc w:val="both"/>
        <w:rPr>
          <w:rFonts w:ascii="Tahoma" w:hAnsi="Tahoma" w:cs="Tahoma"/>
          <w:sz w:val="22"/>
        </w:rPr>
      </w:pPr>
    </w:p>
    <w:p w14:paraId="3755A3B8" w14:textId="77777777" w:rsidR="00843FB0" w:rsidRPr="0003700A" w:rsidRDefault="00843FB0" w:rsidP="00843FB0">
      <w:pPr>
        <w:tabs>
          <w:tab w:val="left" w:pos="720"/>
        </w:tabs>
        <w:overflowPunct/>
        <w:autoSpaceDE/>
        <w:autoSpaceDN/>
        <w:adjustRightInd/>
        <w:spacing w:after="0" w:line="276" w:lineRule="auto"/>
        <w:textAlignment w:val="auto"/>
        <w:rPr>
          <w:rFonts w:asciiTheme="majorHAnsi" w:eastAsia="Tahoma" w:hAnsiTheme="majorHAnsi" w:cs="Tahoma"/>
          <w:sz w:val="22"/>
          <w:szCs w:val="22"/>
        </w:rPr>
      </w:pPr>
      <w:r w:rsidRPr="0003700A">
        <w:rPr>
          <w:rFonts w:ascii="Tahoma" w:hAnsi="Tahoma" w:cs="Tahoma"/>
          <w:sz w:val="22"/>
          <w:szCs w:val="22"/>
          <w:u w:val="single"/>
        </w:rPr>
        <w:t xml:space="preserve">Technologies: </w:t>
      </w:r>
    </w:p>
    <w:p w14:paraId="2B2F6369" w14:textId="77777777" w:rsidR="00E60A11" w:rsidRPr="0003700A" w:rsidRDefault="00843FB0" w:rsidP="00E60A11">
      <w:pPr>
        <w:numPr>
          <w:ilvl w:val="0"/>
          <w:numId w:val="16"/>
        </w:numPr>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Browsers (IE, Chrome).</w:t>
      </w:r>
    </w:p>
    <w:p w14:paraId="5376C709" w14:textId="178D84E1" w:rsidR="00E60A11" w:rsidRPr="0003700A" w:rsidRDefault="00E60A11" w:rsidP="00E60A11">
      <w:pPr>
        <w:numPr>
          <w:ilvl w:val="0"/>
          <w:numId w:val="16"/>
        </w:numPr>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ReactJS, TypeScript, Sass, Rest API</w:t>
      </w:r>
    </w:p>
    <w:p w14:paraId="40151F15" w14:textId="77777777" w:rsidR="00843FB0" w:rsidRPr="0003700A" w:rsidRDefault="00843FB0" w:rsidP="00843FB0">
      <w:pPr>
        <w:numPr>
          <w:ilvl w:val="0"/>
          <w:numId w:val="16"/>
        </w:numPr>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Visual Studio Code.</w:t>
      </w:r>
    </w:p>
    <w:p w14:paraId="05564325" w14:textId="77777777" w:rsidR="00843FB0" w:rsidRPr="0003700A" w:rsidRDefault="00843FB0" w:rsidP="00843FB0">
      <w:pPr>
        <w:numPr>
          <w:ilvl w:val="0"/>
          <w:numId w:val="16"/>
        </w:numPr>
        <w:overflowPunct/>
        <w:autoSpaceDE/>
        <w:autoSpaceDN/>
        <w:adjustRightInd/>
        <w:spacing w:after="0" w:line="276" w:lineRule="auto"/>
        <w:ind w:left="720" w:hanging="360"/>
        <w:jc w:val="both"/>
        <w:textAlignment w:val="auto"/>
        <w:rPr>
          <w:rFonts w:asciiTheme="majorHAnsi" w:eastAsia="Tahoma" w:hAnsiTheme="majorHAnsi" w:cs="Tahoma"/>
          <w:sz w:val="22"/>
          <w:szCs w:val="22"/>
        </w:rPr>
      </w:pPr>
      <w:r w:rsidRPr="0003700A">
        <w:rPr>
          <w:rFonts w:asciiTheme="majorHAnsi" w:eastAsia="Tahoma" w:hAnsiTheme="majorHAnsi" w:cs="Tahoma"/>
          <w:sz w:val="22"/>
          <w:szCs w:val="22"/>
        </w:rPr>
        <w:t>Git.</w:t>
      </w:r>
    </w:p>
    <w:p w14:paraId="6F904C30" w14:textId="595AA61A" w:rsidR="00843FB0" w:rsidRPr="0003700A" w:rsidRDefault="00843FB0" w:rsidP="00843FB0">
      <w:pPr>
        <w:overflowPunct/>
        <w:autoSpaceDE/>
        <w:autoSpaceDN/>
        <w:adjustRightInd/>
        <w:spacing w:after="0" w:line="276" w:lineRule="auto"/>
        <w:jc w:val="both"/>
        <w:textAlignment w:val="auto"/>
        <w:rPr>
          <w:rFonts w:asciiTheme="majorHAnsi" w:eastAsia="Tahoma" w:hAnsiTheme="majorHAnsi" w:cs="Tahoma"/>
          <w:sz w:val="22"/>
          <w:szCs w:val="22"/>
        </w:rPr>
      </w:pPr>
    </w:p>
    <w:p w14:paraId="76C231F6" w14:textId="0A7F0C75" w:rsidR="00E52D67" w:rsidRPr="0003700A" w:rsidRDefault="00E52D67" w:rsidP="00843FB0">
      <w:pPr>
        <w:tabs>
          <w:tab w:val="left" w:pos="3375"/>
        </w:tabs>
        <w:spacing w:after="0" w:line="276" w:lineRule="auto"/>
        <w:jc w:val="both"/>
        <w:rPr>
          <w:rFonts w:asciiTheme="majorHAnsi" w:eastAsia="Tahoma" w:hAnsiTheme="majorHAnsi" w:cs="Tahoma"/>
          <w:b/>
          <w:sz w:val="22"/>
          <w:szCs w:val="22"/>
        </w:rPr>
      </w:pPr>
    </w:p>
    <w:sectPr w:rsidR="00E52D67" w:rsidRPr="0003700A">
      <w:headerReference w:type="first" r:id="rId8"/>
      <w:type w:val="continuous"/>
      <w:pgSz w:w="12240" w:h="15840"/>
      <w:pgMar w:top="1350" w:right="1440" w:bottom="1440" w:left="144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8FCE4A" w14:textId="77777777" w:rsidR="004A0A9F" w:rsidRDefault="004A0A9F">
      <w:pPr>
        <w:spacing w:line="240" w:lineRule="auto"/>
      </w:pPr>
      <w:r>
        <w:separator/>
      </w:r>
    </w:p>
  </w:endnote>
  <w:endnote w:type="continuationSeparator" w:id="0">
    <w:p w14:paraId="1FA6F448" w14:textId="77777777" w:rsidR="004A0A9F" w:rsidRDefault="004A0A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altName w:val="Sylfaen"/>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Avenir Next">
    <w:panose1 w:val="020B0503020202020204"/>
    <w:charset w:val="00"/>
    <w:family w:val="swiss"/>
    <w:pitch w:val="variable"/>
    <w:sig w:usb0="8000002F" w:usb1="5000204A" w:usb2="00000000" w:usb3="00000000" w:csb0="0000009B" w:csb1="00000000"/>
  </w:font>
  <w:font w:name="Tahoma Bold">
    <w:altName w:val="Tahoma"/>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743B1E" w14:textId="77777777" w:rsidR="004A0A9F" w:rsidRDefault="004A0A9F">
      <w:pPr>
        <w:spacing w:after="0"/>
      </w:pPr>
      <w:r>
        <w:separator/>
      </w:r>
    </w:p>
  </w:footnote>
  <w:footnote w:type="continuationSeparator" w:id="0">
    <w:p w14:paraId="05E7AB66" w14:textId="77777777" w:rsidR="004A0A9F" w:rsidRDefault="004A0A9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0680A" w14:textId="77777777" w:rsidR="001365E6" w:rsidRDefault="001365E6">
    <w:pPr>
      <w:pStyle w:val="Header"/>
      <w:tabs>
        <w:tab w:val="clear" w:pos="4680"/>
        <w:tab w:val="clear" w:pos="9360"/>
        <w:tab w:val="left" w:pos="241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1"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2" w15:restartNumberingAfterBreak="0">
    <w:nsid w:val="11615F9A"/>
    <w:multiLevelType w:val="multilevel"/>
    <w:tmpl w:val="11615F9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83D5AB6"/>
    <w:multiLevelType w:val="hybridMultilevel"/>
    <w:tmpl w:val="C1FC6B60"/>
    <w:lvl w:ilvl="0" w:tplc="2F6ED624">
      <w:start w:val="4"/>
      <w:numFmt w:val="bullet"/>
      <w:lvlText w:val="-"/>
      <w:lvlJc w:val="left"/>
      <w:pPr>
        <w:ind w:left="720" w:hanging="360"/>
      </w:pPr>
      <w:rPr>
        <w:rFonts w:ascii="Tahoma" w:eastAsia="Tahoma"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A020C6"/>
    <w:multiLevelType w:val="multilevel"/>
    <w:tmpl w:val="16C049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E867C27"/>
    <w:multiLevelType w:val="multilevel"/>
    <w:tmpl w:val="8444A8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1D45C64"/>
    <w:multiLevelType w:val="multilevel"/>
    <w:tmpl w:val="6212CF6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3B55DD5"/>
    <w:multiLevelType w:val="multilevel"/>
    <w:tmpl w:val="E320C0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CF3736B"/>
    <w:multiLevelType w:val="multilevel"/>
    <w:tmpl w:val="2B58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724E33"/>
    <w:multiLevelType w:val="multilevel"/>
    <w:tmpl w:val="42724E33"/>
    <w:lvl w:ilvl="0">
      <w:start w:val="1"/>
      <w:numFmt w:val="bullet"/>
      <w:pStyle w:val="BulletLis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2FE39A0"/>
    <w:multiLevelType w:val="multilevel"/>
    <w:tmpl w:val="0130F7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5AE740E"/>
    <w:multiLevelType w:val="multilevel"/>
    <w:tmpl w:val="45AE740E"/>
    <w:lvl w:ilvl="0">
      <w:start w:val="1"/>
      <w:numFmt w:val="bullet"/>
      <w:lvlText w:val=""/>
      <w:lvlJc w:val="left"/>
      <w:pPr>
        <w:ind w:left="720" w:hanging="360"/>
      </w:pPr>
      <w:rPr>
        <w:rFonts w:ascii="Symbol" w:hAnsi="Symbol" w:hint="default"/>
      </w:rPr>
    </w:lvl>
    <w:lvl w:ilvl="1">
      <w:numFmt w:val="bullet"/>
      <w:lvlText w:val="•"/>
      <w:lvlJc w:val="left"/>
      <w:pPr>
        <w:ind w:left="1800" w:hanging="720"/>
      </w:pPr>
      <w:rPr>
        <w:rFonts w:ascii="Arial" w:eastAsia="Times New Roman" w:hAnsi="Arial"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8307428"/>
    <w:multiLevelType w:val="multilevel"/>
    <w:tmpl w:val="E95E39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AAE068E"/>
    <w:multiLevelType w:val="multilevel"/>
    <w:tmpl w:val="5AAE068E"/>
    <w:lvl w:ilvl="0">
      <w:start w:val="1"/>
      <w:numFmt w:val="bullet"/>
      <w:pStyle w:val="Description3"/>
      <w:lvlText w:val="o"/>
      <w:lvlJc w:val="left"/>
      <w:pPr>
        <w:ind w:left="1800" w:hanging="360"/>
      </w:pPr>
      <w:rPr>
        <w:rFonts w:ascii="Courier New" w:hAnsi="Courier New" w:cs="Courier New"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4" w15:restartNumberingAfterBreak="0">
    <w:nsid w:val="65081D78"/>
    <w:multiLevelType w:val="hybridMultilevel"/>
    <w:tmpl w:val="A0101EB2"/>
    <w:lvl w:ilvl="0" w:tplc="5A18E3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DF38C4"/>
    <w:multiLevelType w:val="multilevel"/>
    <w:tmpl w:val="3CDAEA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76557CE2"/>
    <w:multiLevelType w:val="multilevel"/>
    <w:tmpl w:val="76557C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78E66506"/>
    <w:multiLevelType w:val="multilevel"/>
    <w:tmpl w:val="B4F830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AC068C0"/>
    <w:multiLevelType w:val="multilevel"/>
    <w:tmpl w:val="981268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E4566DC"/>
    <w:multiLevelType w:val="multilevel"/>
    <w:tmpl w:val="7E4566DC"/>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45905132">
    <w:abstractNumId w:val="1"/>
  </w:num>
  <w:num w:numId="2" w16cid:durableId="1215120435">
    <w:abstractNumId w:val="0"/>
  </w:num>
  <w:num w:numId="3" w16cid:durableId="384567522">
    <w:abstractNumId w:val="13"/>
  </w:num>
  <w:num w:numId="4" w16cid:durableId="376005478">
    <w:abstractNumId w:val="9"/>
  </w:num>
  <w:num w:numId="5" w16cid:durableId="177349313">
    <w:abstractNumId w:val="11"/>
  </w:num>
  <w:num w:numId="6" w16cid:durableId="1402216950">
    <w:abstractNumId w:val="2"/>
  </w:num>
  <w:num w:numId="7" w16cid:durableId="490609311">
    <w:abstractNumId w:val="16"/>
  </w:num>
  <w:num w:numId="8" w16cid:durableId="777338883">
    <w:abstractNumId w:val="19"/>
  </w:num>
  <w:num w:numId="9" w16cid:durableId="983508688">
    <w:abstractNumId w:val="14"/>
  </w:num>
  <w:num w:numId="10" w16cid:durableId="2038507807">
    <w:abstractNumId w:val="18"/>
  </w:num>
  <w:num w:numId="11" w16cid:durableId="1141311855">
    <w:abstractNumId w:val="3"/>
  </w:num>
  <w:num w:numId="12" w16cid:durableId="658460726">
    <w:abstractNumId w:val="6"/>
  </w:num>
  <w:num w:numId="13" w16cid:durableId="888613820">
    <w:abstractNumId w:val="4"/>
  </w:num>
  <w:num w:numId="14" w16cid:durableId="1288000891">
    <w:abstractNumId w:val="12"/>
  </w:num>
  <w:num w:numId="15" w16cid:durableId="1711878462">
    <w:abstractNumId w:val="17"/>
  </w:num>
  <w:num w:numId="16" w16cid:durableId="445540178">
    <w:abstractNumId w:val="7"/>
  </w:num>
  <w:num w:numId="17" w16cid:durableId="693730373">
    <w:abstractNumId w:val="10"/>
  </w:num>
  <w:num w:numId="18" w16cid:durableId="511190951">
    <w:abstractNumId w:val="5"/>
  </w:num>
  <w:num w:numId="19" w16cid:durableId="123081592">
    <w:abstractNumId w:val="15"/>
  </w:num>
  <w:num w:numId="20" w16cid:durableId="11384540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embedSystemFonts/>
  <w:proofState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00"/>
  <w:drawingGridVerticalSpacing w:val="120"/>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D71"/>
    <w:rsid w:val="000009FF"/>
    <w:rsid w:val="000051A3"/>
    <w:rsid w:val="0001001E"/>
    <w:rsid w:val="0001097B"/>
    <w:rsid w:val="00012050"/>
    <w:rsid w:val="000120FD"/>
    <w:rsid w:val="00015DAC"/>
    <w:rsid w:val="00017235"/>
    <w:rsid w:val="00023145"/>
    <w:rsid w:val="00026740"/>
    <w:rsid w:val="00026FD7"/>
    <w:rsid w:val="0002700E"/>
    <w:rsid w:val="00027E98"/>
    <w:rsid w:val="000305DA"/>
    <w:rsid w:val="000322D9"/>
    <w:rsid w:val="00034FCE"/>
    <w:rsid w:val="0003700A"/>
    <w:rsid w:val="0004125E"/>
    <w:rsid w:val="00051E59"/>
    <w:rsid w:val="000555E9"/>
    <w:rsid w:val="000561B1"/>
    <w:rsid w:val="000604DF"/>
    <w:rsid w:val="00061E7F"/>
    <w:rsid w:val="00062E91"/>
    <w:rsid w:val="000635FE"/>
    <w:rsid w:val="00064255"/>
    <w:rsid w:val="00064780"/>
    <w:rsid w:val="00066253"/>
    <w:rsid w:val="00067918"/>
    <w:rsid w:val="000736B4"/>
    <w:rsid w:val="000747EA"/>
    <w:rsid w:val="00074D41"/>
    <w:rsid w:val="00076F64"/>
    <w:rsid w:val="000850D0"/>
    <w:rsid w:val="00092A50"/>
    <w:rsid w:val="00096C1E"/>
    <w:rsid w:val="000A061F"/>
    <w:rsid w:val="000A0D3B"/>
    <w:rsid w:val="000A1554"/>
    <w:rsid w:val="000A1CD6"/>
    <w:rsid w:val="000A287C"/>
    <w:rsid w:val="000A28A7"/>
    <w:rsid w:val="000A5016"/>
    <w:rsid w:val="000A555B"/>
    <w:rsid w:val="000A7BC0"/>
    <w:rsid w:val="000B0D4B"/>
    <w:rsid w:val="000B14C2"/>
    <w:rsid w:val="000B2F37"/>
    <w:rsid w:val="000B4034"/>
    <w:rsid w:val="000B4500"/>
    <w:rsid w:val="000B4EEC"/>
    <w:rsid w:val="000B5E5F"/>
    <w:rsid w:val="000C030E"/>
    <w:rsid w:val="000C1E82"/>
    <w:rsid w:val="000C3168"/>
    <w:rsid w:val="000C3E5C"/>
    <w:rsid w:val="000C4000"/>
    <w:rsid w:val="000C61E2"/>
    <w:rsid w:val="000C6A4B"/>
    <w:rsid w:val="000C6D0D"/>
    <w:rsid w:val="000D1CF4"/>
    <w:rsid w:val="000D2F40"/>
    <w:rsid w:val="000D43A9"/>
    <w:rsid w:val="000D53A7"/>
    <w:rsid w:val="000D7843"/>
    <w:rsid w:val="000E019A"/>
    <w:rsid w:val="000E11C8"/>
    <w:rsid w:val="000E14F5"/>
    <w:rsid w:val="000E1E72"/>
    <w:rsid w:val="000E5784"/>
    <w:rsid w:val="000E6568"/>
    <w:rsid w:val="000E6EFB"/>
    <w:rsid w:val="000E7732"/>
    <w:rsid w:val="000F0F4A"/>
    <w:rsid w:val="000F2B92"/>
    <w:rsid w:val="000F5124"/>
    <w:rsid w:val="000F561A"/>
    <w:rsid w:val="000F7FAE"/>
    <w:rsid w:val="00100F08"/>
    <w:rsid w:val="00103A60"/>
    <w:rsid w:val="00115AA8"/>
    <w:rsid w:val="00116C95"/>
    <w:rsid w:val="001171E7"/>
    <w:rsid w:val="0012350A"/>
    <w:rsid w:val="00132961"/>
    <w:rsid w:val="001329D5"/>
    <w:rsid w:val="00132E72"/>
    <w:rsid w:val="001332A3"/>
    <w:rsid w:val="00133392"/>
    <w:rsid w:val="00134876"/>
    <w:rsid w:val="00134A5B"/>
    <w:rsid w:val="00135812"/>
    <w:rsid w:val="001365E6"/>
    <w:rsid w:val="00140AB9"/>
    <w:rsid w:val="00141EBD"/>
    <w:rsid w:val="00142C89"/>
    <w:rsid w:val="00147391"/>
    <w:rsid w:val="001479E9"/>
    <w:rsid w:val="001506DB"/>
    <w:rsid w:val="00150BA2"/>
    <w:rsid w:val="00152500"/>
    <w:rsid w:val="00156B12"/>
    <w:rsid w:val="00156EE7"/>
    <w:rsid w:val="00160795"/>
    <w:rsid w:val="00160AD8"/>
    <w:rsid w:val="00162987"/>
    <w:rsid w:val="001644B5"/>
    <w:rsid w:val="00165043"/>
    <w:rsid w:val="001660EB"/>
    <w:rsid w:val="00166BDB"/>
    <w:rsid w:val="00170FBE"/>
    <w:rsid w:val="00172962"/>
    <w:rsid w:val="00172F1A"/>
    <w:rsid w:val="0017577D"/>
    <w:rsid w:val="00176957"/>
    <w:rsid w:val="0017719F"/>
    <w:rsid w:val="00177A41"/>
    <w:rsid w:val="00182CA7"/>
    <w:rsid w:val="00192254"/>
    <w:rsid w:val="00195AC8"/>
    <w:rsid w:val="00196591"/>
    <w:rsid w:val="001971FB"/>
    <w:rsid w:val="001976CB"/>
    <w:rsid w:val="001A0B6B"/>
    <w:rsid w:val="001A339A"/>
    <w:rsid w:val="001A4455"/>
    <w:rsid w:val="001A4C70"/>
    <w:rsid w:val="001A78A6"/>
    <w:rsid w:val="001B4CFC"/>
    <w:rsid w:val="001C0E1B"/>
    <w:rsid w:val="001C44A9"/>
    <w:rsid w:val="001C4C8E"/>
    <w:rsid w:val="001C63EC"/>
    <w:rsid w:val="001D1191"/>
    <w:rsid w:val="001E18C7"/>
    <w:rsid w:val="001E6F0F"/>
    <w:rsid w:val="001E7B55"/>
    <w:rsid w:val="001F1B08"/>
    <w:rsid w:val="001F66D0"/>
    <w:rsid w:val="001F68CC"/>
    <w:rsid w:val="00200A0C"/>
    <w:rsid w:val="00203350"/>
    <w:rsid w:val="002043F7"/>
    <w:rsid w:val="0020461C"/>
    <w:rsid w:val="00204EF6"/>
    <w:rsid w:val="00206E4F"/>
    <w:rsid w:val="0021172E"/>
    <w:rsid w:val="00213571"/>
    <w:rsid w:val="0021487D"/>
    <w:rsid w:val="002159C0"/>
    <w:rsid w:val="00221029"/>
    <w:rsid w:val="002226BB"/>
    <w:rsid w:val="00222D1D"/>
    <w:rsid w:val="00224206"/>
    <w:rsid w:val="0022610D"/>
    <w:rsid w:val="00226735"/>
    <w:rsid w:val="00226A8B"/>
    <w:rsid w:val="00232A1B"/>
    <w:rsid w:val="00233AE4"/>
    <w:rsid w:val="00234D1E"/>
    <w:rsid w:val="00235617"/>
    <w:rsid w:val="00236B12"/>
    <w:rsid w:val="002375DA"/>
    <w:rsid w:val="00240374"/>
    <w:rsid w:val="00243E09"/>
    <w:rsid w:val="00245EF1"/>
    <w:rsid w:val="00247404"/>
    <w:rsid w:val="002504C9"/>
    <w:rsid w:val="002506DB"/>
    <w:rsid w:val="00250973"/>
    <w:rsid w:val="00250B38"/>
    <w:rsid w:val="002510EF"/>
    <w:rsid w:val="0025173A"/>
    <w:rsid w:val="002535FF"/>
    <w:rsid w:val="00255414"/>
    <w:rsid w:val="00261379"/>
    <w:rsid w:val="0026252D"/>
    <w:rsid w:val="0026425E"/>
    <w:rsid w:val="00264DF5"/>
    <w:rsid w:val="002658B1"/>
    <w:rsid w:val="00266100"/>
    <w:rsid w:val="00266300"/>
    <w:rsid w:val="0027061F"/>
    <w:rsid w:val="00273695"/>
    <w:rsid w:val="00274349"/>
    <w:rsid w:val="00275C8F"/>
    <w:rsid w:val="00276122"/>
    <w:rsid w:val="002804EB"/>
    <w:rsid w:val="00281473"/>
    <w:rsid w:val="002828AA"/>
    <w:rsid w:val="00284B4F"/>
    <w:rsid w:val="0029075A"/>
    <w:rsid w:val="00290D54"/>
    <w:rsid w:val="00291B93"/>
    <w:rsid w:val="0029267F"/>
    <w:rsid w:val="00292A6E"/>
    <w:rsid w:val="002975E8"/>
    <w:rsid w:val="002A3820"/>
    <w:rsid w:val="002A5306"/>
    <w:rsid w:val="002A648E"/>
    <w:rsid w:val="002B1173"/>
    <w:rsid w:val="002B44EC"/>
    <w:rsid w:val="002C0928"/>
    <w:rsid w:val="002C2BDB"/>
    <w:rsid w:val="002C531E"/>
    <w:rsid w:val="002C5452"/>
    <w:rsid w:val="002C772B"/>
    <w:rsid w:val="002C784F"/>
    <w:rsid w:val="002C7D8C"/>
    <w:rsid w:val="002D2B58"/>
    <w:rsid w:val="002D2BA0"/>
    <w:rsid w:val="002D318E"/>
    <w:rsid w:val="002D6B12"/>
    <w:rsid w:val="002D7D5C"/>
    <w:rsid w:val="002E05A5"/>
    <w:rsid w:val="002E05DC"/>
    <w:rsid w:val="002E09D1"/>
    <w:rsid w:val="002E43FE"/>
    <w:rsid w:val="002E4D09"/>
    <w:rsid w:val="002E6351"/>
    <w:rsid w:val="002E6F5A"/>
    <w:rsid w:val="002F0783"/>
    <w:rsid w:val="002F0903"/>
    <w:rsid w:val="002F3045"/>
    <w:rsid w:val="002F4DA8"/>
    <w:rsid w:val="002F6AE0"/>
    <w:rsid w:val="002F7607"/>
    <w:rsid w:val="003008B0"/>
    <w:rsid w:val="003039FA"/>
    <w:rsid w:val="00303D74"/>
    <w:rsid w:val="0031010F"/>
    <w:rsid w:val="00310159"/>
    <w:rsid w:val="003123C4"/>
    <w:rsid w:val="003153EB"/>
    <w:rsid w:val="003155E7"/>
    <w:rsid w:val="00323848"/>
    <w:rsid w:val="003269C4"/>
    <w:rsid w:val="0032768A"/>
    <w:rsid w:val="00327B45"/>
    <w:rsid w:val="00330B41"/>
    <w:rsid w:val="00334CD0"/>
    <w:rsid w:val="00337185"/>
    <w:rsid w:val="00341188"/>
    <w:rsid w:val="00343A11"/>
    <w:rsid w:val="00346C4E"/>
    <w:rsid w:val="00346DAF"/>
    <w:rsid w:val="00347BF3"/>
    <w:rsid w:val="0035063E"/>
    <w:rsid w:val="00353F28"/>
    <w:rsid w:val="003542B3"/>
    <w:rsid w:val="003546E7"/>
    <w:rsid w:val="00355BE6"/>
    <w:rsid w:val="00360854"/>
    <w:rsid w:val="003636F6"/>
    <w:rsid w:val="00364249"/>
    <w:rsid w:val="003649A5"/>
    <w:rsid w:val="0037009F"/>
    <w:rsid w:val="00370397"/>
    <w:rsid w:val="00370679"/>
    <w:rsid w:val="00370E9A"/>
    <w:rsid w:val="00376DAE"/>
    <w:rsid w:val="00380902"/>
    <w:rsid w:val="00380C39"/>
    <w:rsid w:val="00382C30"/>
    <w:rsid w:val="003841A4"/>
    <w:rsid w:val="0038630E"/>
    <w:rsid w:val="00386696"/>
    <w:rsid w:val="003A4751"/>
    <w:rsid w:val="003A71F5"/>
    <w:rsid w:val="003B0267"/>
    <w:rsid w:val="003B1C5B"/>
    <w:rsid w:val="003B60BA"/>
    <w:rsid w:val="003B6812"/>
    <w:rsid w:val="003B777E"/>
    <w:rsid w:val="003C030E"/>
    <w:rsid w:val="003C10E8"/>
    <w:rsid w:val="003C4A96"/>
    <w:rsid w:val="003D0B7B"/>
    <w:rsid w:val="003D2584"/>
    <w:rsid w:val="003D3139"/>
    <w:rsid w:val="003D4D92"/>
    <w:rsid w:val="003D4DC4"/>
    <w:rsid w:val="003D5294"/>
    <w:rsid w:val="003D61C1"/>
    <w:rsid w:val="003D630C"/>
    <w:rsid w:val="003D69E8"/>
    <w:rsid w:val="003D7021"/>
    <w:rsid w:val="003D7201"/>
    <w:rsid w:val="003D76CA"/>
    <w:rsid w:val="003D7A19"/>
    <w:rsid w:val="003E0C2E"/>
    <w:rsid w:val="003E19DD"/>
    <w:rsid w:val="003E2F3C"/>
    <w:rsid w:val="003F2798"/>
    <w:rsid w:val="003F5704"/>
    <w:rsid w:val="00401B0F"/>
    <w:rsid w:val="004040C4"/>
    <w:rsid w:val="00407811"/>
    <w:rsid w:val="004079E6"/>
    <w:rsid w:val="004102CF"/>
    <w:rsid w:val="00410CD3"/>
    <w:rsid w:val="00411B65"/>
    <w:rsid w:val="0041212F"/>
    <w:rsid w:val="00412772"/>
    <w:rsid w:val="00412BEF"/>
    <w:rsid w:val="00412F3B"/>
    <w:rsid w:val="00413054"/>
    <w:rsid w:val="00415564"/>
    <w:rsid w:val="0042046B"/>
    <w:rsid w:val="004212A9"/>
    <w:rsid w:val="004237A6"/>
    <w:rsid w:val="00423ED2"/>
    <w:rsid w:val="004300DC"/>
    <w:rsid w:val="00430B99"/>
    <w:rsid w:val="00430CBE"/>
    <w:rsid w:val="00440A5B"/>
    <w:rsid w:val="00442AFB"/>
    <w:rsid w:val="0044469B"/>
    <w:rsid w:val="00446645"/>
    <w:rsid w:val="00447D69"/>
    <w:rsid w:val="0045214A"/>
    <w:rsid w:val="004524A8"/>
    <w:rsid w:val="00452F10"/>
    <w:rsid w:val="0046042F"/>
    <w:rsid w:val="004614F5"/>
    <w:rsid w:val="00461D34"/>
    <w:rsid w:val="004628A1"/>
    <w:rsid w:val="0046294D"/>
    <w:rsid w:val="00462D25"/>
    <w:rsid w:val="004641EF"/>
    <w:rsid w:val="00464418"/>
    <w:rsid w:val="004647C6"/>
    <w:rsid w:val="00465180"/>
    <w:rsid w:val="00466C00"/>
    <w:rsid w:val="004721EA"/>
    <w:rsid w:val="00472C88"/>
    <w:rsid w:val="004776B5"/>
    <w:rsid w:val="00480F7B"/>
    <w:rsid w:val="00481A02"/>
    <w:rsid w:val="00482CBA"/>
    <w:rsid w:val="00484DCB"/>
    <w:rsid w:val="0048756C"/>
    <w:rsid w:val="0049159F"/>
    <w:rsid w:val="00491877"/>
    <w:rsid w:val="004937B7"/>
    <w:rsid w:val="00494056"/>
    <w:rsid w:val="00496348"/>
    <w:rsid w:val="00497902"/>
    <w:rsid w:val="004A0A9F"/>
    <w:rsid w:val="004A19DA"/>
    <w:rsid w:val="004A23EE"/>
    <w:rsid w:val="004A2817"/>
    <w:rsid w:val="004A2D89"/>
    <w:rsid w:val="004A3B7A"/>
    <w:rsid w:val="004A43B2"/>
    <w:rsid w:val="004B1676"/>
    <w:rsid w:val="004B3006"/>
    <w:rsid w:val="004B320A"/>
    <w:rsid w:val="004B4AD4"/>
    <w:rsid w:val="004B560B"/>
    <w:rsid w:val="004B635B"/>
    <w:rsid w:val="004B6830"/>
    <w:rsid w:val="004B6CCF"/>
    <w:rsid w:val="004B7880"/>
    <w:rsid w:val="004C2326"/>
    <w:rsid w:val="004C35E6"/>
    <w:rsid w:val="004C400D"/>
    <w:rsid w:val="004C54D9"/>
    <w:rsid w:val="004D094C"/>
    <w:rsid w:val="004D0E05"/>
    <w:rsid w:val="004D19F2"/>
    <w:rsid w:val="004D1A06"/>
    <w:rsid w:val="004D1A3B"/>
    <w:rsid w:val="004D69EF"/>
    <w:rsid w:val="004D6D1C"/>
    <w:rsid w:val="004D755F"/>
    <w:rsid w:val="004E42AE"/>
    <w:rsid w:val="004F33D2"/>
    <w:rsid w:val="004F3644"/>
    <w:rsid w:val="004F4322"/>
    <w:rsid w:val="004F6142"/>
    <w:rsid w:val="004F69F7"/>
    <w:rsid w:val="0050338C"/>
    <w:rsid w:val="00505E1A"/>
    <w:rsid w:val="005060FB"/>
    <w:rsid w:val="00506475"/>
    <w:rsid w:val="005079CF"/>
    <w:rsid w:val="00507C8D"/>
    <w:rsid w:val="0051200B"/>
    <w:rsid w:val="0051289F"/>
    <w:rsid w:val="00512E40"/>
    <w:rsid w:val="00513D71"/>
    <w:rsid w:val="00514A75"/>
    <w:rsid w:val="0052161C"/>
    <w:rsid w:val="005218B2"/>
    <w:rsid w:val="00521E85"/>
    <w:rsid w:val="005222BC"/>
    <w:rsid w:val="00523F32"/>
    <w:rsid w:val="00527593"/>
    <w:rsid w:val="00531255"/>
    <w:rsid w:val="00531462"/>
    <w:rsid w:val="005330F4"/>
    <w:rsid w:val="00537530"/>
    <w:rsid w:val="00541164"/>
    <w:rsid w:val="00541272"/>
    <w:rsid w:val="005458CC"/>
    <w:rsid w:val="005533B1"/>
    <w:rsid w:val="00556BBA"/>
    <w:rsid w:val="00556D86"/>
    <w:rsid w:val="00557FF0"/>
    <w:rsid w:val="005679DD"/>
    <w:rsid w:val="005700F7"/>
    <w:rsid w:val="00575C95"/>
    <w:rsid w:val="00575E67"/>
    <w:rsid w:val="005816DC"/>
    <w:rsid w:val="00586537"/>
    <w:rsid w:val="00587ECD"/>
    <w:rsid w:val="005903A0"/>
    <w:rsid w:val="0059261C"/>
    <w:rsid w:val="00593F08"/>
    <w:rsid w:val="00595E03"/>
    <w:rsid w:val="00596214"/>
    <w:rsid w:val="00597957"/>
    <w:rsid w:val="005A0DAE"/>
    <w:rsid w:val="005A0EE8"/>
    <w:rsid w:val="005A144D"/>
    <w:rsid w:val="005A1CBA"/>
    <w:rsid w:val="005A2156"/>
    <w:rsid w:val="005A32C0"/>
    <w:rsid w:val="005A4BFE"/>
    <w:rsid w:val="005B15A7"/>
    <w:rsid w:val="005B1991"/>
    <w:rsid w:val="005B5782"/>
    <w:rsid w:val="005C5FC5"/>
    <w:rsid w:val="005C6E01"/>
    <w:rsid w:val="005C748B"/>
    <w:rsid w:val="005C7DD3"/>
    <w:rsid w:val="005D0365"/>
    <w:rsid w:val="005D0AE9"/>
    <w:rsid w:val="005D0B47"/>
    <w:rsid w:val="005D11E3"/>
    <w:rsid w:val="005D2F47"/>
    <w:rsid w:val="005E1C1E"/>
    <w:rsid w:val="005E1DED"/>
    <w:rsid w:val="005E353A"/>
    <w:rsid w:val="005E384B"/>
    <w:rsid w:val="005E416D"/>
    <w:rsid w:val="005E4DAA"/>
    <w:rsid w:val="005E4F59"/>
    <w:rsid w:val="005E650F"/>
    <w:rsid w:val="005F0EFA"/>
    <w:rsid w:val="005F1B72"/>
    <w:rsid w:val="005F26BE"/>
    <w:rsid w:val="005F2740"/>
    <w:rsid w:val="005F7AD4"/>
    <w:rsid w:val="006023EA"/>
    <w:rsid w:val="0060243A"/>
    <w:rsid w:val="006048ED"/>
    <w:rsid w:val="00605234"/>
    <w:rsid w:val="00606534"/>
    <w:rsid w:val="00606DD2"/>
    <w:rsid w:val="00611B40"/>
    <w:rsid w:val="0061284B"/>
    <w:rsid w:val="00612A60"/>
    <w:rsid w:val="0061736E"/>
    <w:rsid w:val="0061738B"/>
    <w:rsid w:val="00621B7F"/>
    <w:rsid w:val="006227F1"/>
    <w:rsid w:val="0062613B"/>
    <w:rsid w:val="006261B7"/>
    <w:rsid w:val="006274A7"/>
    <w:rsid w:val="00627AA9"/>
    <w:rsid w:val="00630DB6"/>
    <w:rsid w:val="00632745"/>
    <w:rsid w:val="00632A64"/>
    <w:rsid w:val="0063364F"/>
    <w:rsid w:val="00633C4C"/>
    <w:rsid w:val="00635113"/>
    <w:rsid w:val="006351D9"/>
    <w:rsid w:val="00635599"/>
    <w:rsid w:val="00636163"/>
    <w:rsid w:val="00637C30"/>
    <w:rsid w:val="006401D9"/>
    <w:rsid w:val="00641062"/>
    <w:rsid w:val="00641996"/>
    <w:rsid w:val="006425F7"/>
    <w:rsid w:val="006431B0"/>
    <w:rsid w:val="0064419D"/>
    <w:rsid w:val="00646F47"/>
    <w:rsid w:val="006471F3"/>
    <w:rsid w:val="006476FF"/>
    <w:rsid w:val="00647893"/>
    <w:rsid w:val="006516E9"/>
    <w:rsid w:val="006520C5"/>
    <w:rsid w:val="006523C1"/>
    <w:rsid w:val="006567D4"/>
    <w:rsid w:val="00657D87"/>
    <w:rsid w:val="006610EC"/>
    <w:rsid w:val="00663C01"/>
    <w:rsid w:val="00664354"/>
    <w:rsid w:val="00664E38"/>
    <w:rsid w:val="006704E2"/>
    <w:rsid w:val="00670EF2"/>
    <w:rsid w:val="00673F0A"/>
    <w:rsid w:val="006745BF"/>
    <w:rsid w:val="006747B8"/>
    <w:rsid w:val="006760EA"/>
    <w:rsid w:val="00680C9C"/>
    <w:rsid w:val="00682311"/>
    <w:rsid w:val="0068255A"/>
    <w:rsid w:val="00682E85"/>
    <w:rsid w:val="00683F8D"/>
    <w:rsid w:val="00685850"/>
    <w:rsid w:val="00685E0A"/>
    <w:rsid w:val="006877FC"/>
    <w:rsid w:val="00690D41"/>
    <w:rsid w:val="00691A3F"/>
    <w:rsid w:val="006923A8"/>
    <w:rsid w:val="00693597"/>
    <w:rsid w:val="00693656"/>
    <w:rsid w:val="0069376D"/>
    <w:rsid w:val="00695734"/>
    <w:rsid w:val="00695F35"/>
    <w:rsid w:val="006A0059"/>
    <w:rsid w:val="006A1236"/>
    <w:rsid w:val="006A47CE"/>
    <w:rsid w:val="006A537D"/>
    <w:rsid w:val="006B030E"/>
    <w:rsid w:val="006B3AB2"/>
    <w:rsid w:val="006B740C"/>
    <w:rsid w:val="006C2FF9"/>
    <w:rsid w:val="006C31EF"/>
    <w:rsid w:val="006C432F"/>
    <w:rsid w:val="006C450D"/>
    <w:rsid w:val="006C7A91"/>
    <w:rsid w:val="006C7C7B"/>
    <w:rsid w:val="006D1DB6"/>
    <w:rsid w:val="006D3DA1"/>
    <w:rsid w:val="006D5046"/>
    <w:rsid w:val="006D5F8C"/>
    <w:rsid w:val="006D673E"/>
    <w:rsid w:val="006D6CA2"/>
    <w:rsid w:val="006D6EE0"/>
    <w:rsid w:val="006E16A9"/>
    <w:rsid w:val="006E3F71"/>
    <w:rsid w:val="006E48C7"/>
    <w:rsid w:val="006E4A81"/>
    <w:rsid w:val="006E56B1"/>
    <w:rsid w:val="006E6E22"/>
    <w:rsid w:val="006F3244"/>
    <w:rsid w:val="006F3AB5"/>
    <w:rsid w:val="006F4570"/>
    <w:rsid w:val="006F492B"/>
    <w:rsid w:val="00704C11"/>
    <w:rsid w:val="00704DEB"/>
    <w:rsid w:val="00705584"/>
    <w:rsid w:val="00714AE2"/>
    <w:rsid w:val="0071725B"/>
    <w:rsid w:val="0072081F"/>
    <w:rsid w:val="00720B7A"/>
    <w:rsid w:val="00720F9F"/>
    <w:rsid w:val="00723432"/>
    <w:rsid w:val="00724284"/>
    <w:rsid w:val="00726CB4"/>
    <w:rsid w:val="0072721E"/>
    <w:rsid w:val="00727ED3"/>
    <w:rsid w:val="007304FF"/>
    <w:rsid w:val="0073247C"/>
    <w:rsid w:val="00732A17"/>
    <w:rsid w:val="00733AE8"/>
    <w:rsid w:val="00733D72"/>
    <w:rsid w:val="00735E80"/>
    <w:rsid w:val="00740BBA"/>
    <w:rsid w:val="00741619"/>
    <w:rsid w:val="00741AB3"/>
    <w:rsid w:val="0074288B"/>
    <w:rsid w:val="00742934"/>
    <w:rsid w:val="00742D1F"/>
    <w:rsid w:val="00746891"/>
    <w:rsid w:val="00750FE9"/>
    <w:rsid w:val="0075190E"/>
    <w:rsid w:val="00752A2A"/>
    <w:rsid w:val="007559FE"/>
    <w:rsid w:val="00756BBD"/>
    <w:rsid w:val="00761BB5"/>
    <w:rsid w:val="00764592"/>
    <w:rsid w:val="00772916"/>
    <w:rsid w:val="00772D47"/>
    <w:rsid w:val="00772E30"/>
    <w:rsid w:val="00774CC2"/>
    <w:rsid w:val="0077532B"/>
    <w:rsid w:val="007768EB"/>
    <w:rsid w:val="00780401"/>
    <w:rsid w:val="0078510D"/>
    <w:rsid w:val="0078511F"/>
    <w:rsid w:val="00786075"/>
    <w:rsid w:val="00793566"/>
    <w:rsid w:val="00794D72"/>
    <w:rsid w:val="00794F3A"/>
    <w:rsid w:val="00795145"/>
    <w:rsid w:val="00796AB5"/>
    <w:rsid w:val="00797C46"/>
    <w:rsid w:val="007A02BE"/>
    <w:rsid w:val="007A334E"/>
    <w:rsid w:val="007A45B5"/>
    <w:rsid w:val="007A5666"/>
    <w:rsid w:val="007A7303"/>
    <w:rsid w:val="007A7D5F"/>
    <w:rsid w:val="007B0AEB"/>
    <w:rsid w:val="007B180A"/>
    <w:rsid w:val="007C5307"/>
    <w:rsid w:val="007C5B9A"/>
    <w:rsid w:val="007D070F"/>
    <w:rsid w:val="007D2545"/>
    <w:rsid w:val="007D3BD0"/>
    <w:rsid w:val="007D7349"/>
    <w:rsid w:val="007D7C65"/>
    <w:rsid w:val="007D7E37"/>
    <w:rsid w:val="007E49F1"/>
    <w:rsid w:val="007E54ED"/>
    <w:rsid w:val="007E782F"/>
    <w:rsid w:val="007E7B6A"/>
    <w:rsid w:val="007F0CC3"/>
    <w:rsid w:val="007F0CD9"/>
    <w:rsid w:val="007F4427"/>
    <w:rsid w:val="00802903"/>
    <w:rsid w:val="00803E60"/>
    <w:rsid w:val="00805287"/>
    <w:rsid w:val="008058DB"/>
    <w:rsid w:val="008079EB"/>
    <w:rsid w:val="00810547"/>
    <w:rsid w:val="00815B8C"/>
    <w:rsid w:val="00816065"/>
    <w:rsid w:val="008167A3"/>
    <w:rsid w:val="0082276F"/>
    <w:rsid w:val="00822974"/>
    <w:rsid w:val="00824C4C"/>
    <w:rsid w:val="00824C7B"/>
    <w:rsid w:val="00825614"/>
    <w:rsid w:val="008267FD"/>
    <w:rsid w:val="00833275"/>
    <w:rsid w:val="00833C09"/>
    <w:rsid w:val="008360FE"/>
    <w:rsid w:val="008374F6"/>
    <w:rsid w:val="00842DD7"/>
    <w:rsid w:val="00843FB0"/>
    <w:rsid w:val="008459EF"/>
    <w:rsid w:val="00847E25"/>
    <w:rsid w:val="00856850"/>
    <w:rsid w:val="00861738"/>
    <w:rsid w:val="008642F6"/>
    <w:rsid w:val="008647E4"/>
    <w:rsid w:val="0087048A"/>
    <w:rsid w:val="0087151A"/>
    <w:rsid w:val="00873387"/>
    <w:rsid w:val="008740CF"/>
    <w:rsid w:val="008744DF"/>
    <w:rsid w:val="008800B2"/>
    <w:rsid w:val="00880E4F"/>
    <w:rsid w:val="00882F23"/>
    <w:rsid w:val="00884A69"/>
    <w:rsid w:val="00884C21"/>
    <w:rsid w:val="00884ECA"/>
    <w:rsid w:val="00886EBB"/>
    <w:rsid w:val="00887D98"/>
    <w:rsid w:val="00892DCA"/>
    <w:rsid w:val="00893FE7"/>
    <w:rsid w:val="00895246"/>
    <w:rsid w:val="008A00FC"/>
    <w:rsid w:val="008A0905"/>
    <w:rsid w:val="008A3329"/>
    <w:rsid w:val="008A37F6"/>
    <w:rsid w:val="008A3C76"/>
    <w:rsid w:val="008A4A17"/>
    <w:rsid w:val="008A5782"/>
    <w:rsid w:val="008A58D0"/>
    <w:rsid w:val="008B3524"/>
    <w:rsid w:val="008B35D1"/>
    <w:rsid w:val="008B3C6E"/>
    <w:rsid w:val="008B6278"/>
    <w:rsid w:val="008C254C"/>
    <w:rsid w:val="008C4AED"/>
    <w:rsid w:val="008D0A16"/>
    <w:rsid w:val="008D1601"/>
    <w:rsid w:val="008D3E77"/>
    <w:rsid w:val="008D4375"/>
    <w:rsid w:val="008D4498"/>
    <w:rsid w:val="008D660D"/>
    <w:rsid w:val="008D6E54"/>
    <w:rsid w:val="008D7959"/>
    <w:rsid w:val="008E0A9D"/>
    <w:rsid w:val="008E11C4"/>
    <w:rsid w:val="008E1821"/>
    <w:rsid w:val="008E1868"/>
    <w:rsid w:val="008E2506"/>
    <w:rsid w:val="008E35A9"/>
    <w:rsid w:val="008E4F0B"/>
    <w:rsid w:val="008E58FB"/>
    <w:rsid w:val="008F0E99"/>
    <w:rsid w:val="008F1BA0"/>
    <w:rsid w:val="008F3A8D"/>
    <w:rsid w:val="008F3F92"/>
    <w:rsid w:val="008F435A"/>
    <w:rsid w:val="008F5F84"/>
    <w:rsid w:val="008F6207"/>
    <w:rsid w:val="009006FE"/>
    <w:rsid w:val="009018CE"/>
    <w:rsid w:val="00902FED"/>
    <w:rsid w:val="00904256"/>
    <w:rsid w:val="009107E9"/>
    <w:rsid w:val="00910C26"/>
    <w:rsid w:val="0091278B"/>
    <w:rsid w:val="00912FBC"/>
    <w:rsid w:val="00914664"/>
    <w:rsid w:val="00914C0A"/>
    <w:rsid w:val="00915150"/>
    <w:rsid w:val="009174F9"/>
    <w:rsid w:val="009178EB"/>
    <w:rsid w:val="00920E0C"/>
    <w:rsid w:val="009214F2"/>
    <w:rsid w:val="00922838"/>
    <w:rsid w:val="00922D13"/>
    <w:rsid w:val="00932EC4"/>
    <w:rsid w:val="00932F11"/>
    <w:rsid w:val="0093352F"/>
    <w:rsid w:val="009343E0"/>
    <w:rsid w:val="00935130"/>
    <w:rsid w:val="009362DB"/>
    <w:rsid w:val="0093678B"/>
    <w:rsid w:val="00936D76"/>
    <w:rsid w:val="0094095A"/>
    <w:rsid w:val="009413A7"/>
    <w:rsid w:val="009430FF"/>
    <w:rsid w:val="00944345"/>
    <w:rsid w:val="009446E1"/>
    <w:rsid w:val="009449E3"/>
    <w:rsid w:val="009460EF"/>
    <w:rsid w:val="009463F0"/>
    <w:rsid w:val="00954E67"/>
    <w:rsid w:val="00955016"/>
    <w:rsid w:val="00955DD1"/>
    <w:rsid w:val="00955EBD"/>
    <w:rsid w:val="00956151"/>
    <w:rsid w:val="0095779F"/>
    <w:rsid w:val="00957AB0"/>
    <w:rsid w:val="0096000E"/>
    <w:rsid w:val="00961F5F"/>
    <w:rsid w:val="0096429C"/>
    <w:rsid w:val="00964C69"/>
    <w:rsid w:val="00970051"/>
    <w:rsid w:val="00970C4F"/>
    <w:rsid w:val="009733D8"/>
    <w:rsid w:val="00977141"/>
    <w:rsid w:val="00977968"/>
    <w:rsid w:val="00984C19"/>
    <w:rsid w:val="009879A4"/>
    <w:rsid w:val="0099066C"/>
    <w:rsid w:val="00992B11"/>
    <w:rsid w:val="00992DFB"/>
    <w:rsid w:val="009963D4"/>
    <w:rsid w:val="00996513"/>
    <w:rsid w:val="00996637"/>
    <w:rsid w:val="0099680A"/>
    <w:rsid w:val="00996A98"/>
    <w:rsid w:val="009973D7"/>
    <w:rsid w:val="0099792C"/>
    <w:rsid w:val="009A0BAE"/>
    <w:rsid w:val="009A0EE9"/>
    <w:rsid w:val="009A2918"/>
    <w:rsid w:val="009A2BC5"/>
    <w:rsid w:val="009A424E"/>
    <w:rsid w:val="009A44CD"/>
    <w:rsid w:val="009A602D"/>
    <w:rsid w:val="009A689A"/>
    <w:rsid w:val="009A773F"/>
    <w:rsid w:val="009A7FF1"/>
    <w:rsid w:val="009B2043"/>
    <w:rsid w:val="009B3CE3"/>
    <w:rsid w:val="009B3D04"/>
    <w:rsid w:val="009B53CB"/>
    <w:rsid w:val="009B5827"/>
    <w:rsid w:val="009C0D58"/>
    <w:rsid w:val="009C259C"/>
    <w:rsid w:val="009C2A4C"/>
    <w:rsid w:val="009C5539"/>
    <w:rsid w:val="009C63BE"/>
    <w:rsid w:val="009D18C6"/>
    <w:rsid w:val="009D3A77"/>
    <w:rsid w:val="009D40D1"/>
    <w:rsid w:val="009D47FC"/>
    <w:rsid w:val="009D57E8"/>
    <w:rsid w:val="009D70C1"/>
    <w:rsid w:val="009E2B39"/>
    <w:rsid w:val="009E40D1"/>
    <w:rsid w:val="009E6BCA"/>
    <w:rsid w:val="009E7ED8"/>
    <w:rsid w:val="009F05C5"/>
    <w:rsid w:val="009F0F40"/>
    <w:rsid w:val="009F15D2"/>
    <w:rsid w:val="009F334E"/>
    <w:rsid w:val="009F3E06"/>
    <w:rsid w:val="009F4F49"/>
    <w:rsid w:val="009F59D7"/>
    <w:rsid w:val="009F63B5"/>
    <w:rsid w:val="009F63D6"/>
    <w:rsid w:val="00A00CCB"/>
    <w:rsid w:val="00A027E2"/>
    <w:rsid w:val="00A030D2"/>
    <w:rsid w:val="00A046D3"/>
    <w:rsid w:val="00A07A5D"/>
    <w:rsid w:val="00A113E1"/>
    <w:rsid w:val="00A1203F"/>
    <w:rsid w:val="00A12761"/>
    <w:rsid w:val="00A1304C"/>
    <w:rsid w:val="00A17011"/>
    <w:rsid w:val="00A17720"/>
    <w:rsid w:val="00A215F2"/>
    <w:rsid w:val="00A249F4"/>
    <w:rsid w:val="00A25EB3"/>
    <w:rsid w:val="00A31E17"/>
    <w:rsid w:val="00A32480"/>
    <w:rsid w:val="00A35B3E"/>
    <w:rsid w:val="00A41DCA"/>
    <w:rsid w:val="00A42ABE"/>
    <w:rsid w:val="00A43A3F"/>
    <w:rsid w:val="00A43ECD"/>
    <w:rsid w:val="00A47C09"/>
    <w:rsid w:val="00A51491"/>
    <w:rsid w:val="00A52907"/>
    <w:rsid w:val="00A53DA0"/>
    <w:rsid w:val="00A542EB"/>
    <w:rsid w:val="00A543ED"/>
    <w:rsid w:val="00A552B4"/>
    <w:rsid w:val="00A559CA"/>
    <w:rsid w:val="00A55D49"/>
    <w:rsid w:val="00A568D9"/>
    <w:rsid w:val="00A608F0"/>
    <w:rsid w:val="00A65A31"/>
    <w:rsid w:val="00A65BC0"/>
    <w:rsid w:val="00A6703A"/>
    <w:rsid w:val="00A671BE"/>
    <w:rsid w:val="00A67C2B"/>
    <w:rsid w:val="00A75FF6"/>
    <w:rsid w:val="00A918EB"/>
    <w:rsid w:val="00A91ABC"/>
    <w:rsid w:val="00A91D0B"/>
    <w:rsid w:val="00A940FC"/>
    <w:rsid w:val="00A95375"/>
    <w:rsid w:val="00A96890"/>
    <w:rsid w:val="00AA1CF6"/>
    <w:rsid w:val="00AA36DC"/>
    <w:rsid w:val="00AA3F05"/>
    <w:rsid w:val="00AA4035"/>
    <w:rsid w:val="00AA4E84"/>
    <w:rsid w:val="00AA7FC7"/>
    <w:rsid w:val="00AB0BDF"/>
    <w:rsid w:val="00AB17BD"/>
    <w:rsid w:val="00AB1B49"/>
    <w:rsid w:val="00AB3AFC"/>
    <w:rsid w:val="00AB4933"/>
    <w:rsid w:val="00AB7E59"/>
    <w:rsid w:val="00AC1ED8"/>
    <w:rsid w:val="00AC35F9"/>
    <w:rsid w:val="00AC4222"/>
    <w:rsid w:val="00AC49D7"/>
    <w:rsid w:val="00AC7FA4"/>
    <w:rsid w:val="00AD342D"/>
    <w:rsid w:val="00AD3958"/>
    <w:rsid w:val="00AD40BB"/>
    <w:rsid w:val="00AD7C83"/>
    <w:rsid w:val="00AE2CA9"/>
    <w:rsid w:val="00AE33B4"/>
    <w:rsid w:val="00AE41A2"/>
    <w:rsid w:val="00AE7A4F"/>
    <w:rsid w:val="00AE7BA8"/>
    <w:rsid w:val="00AF6FA5"/>
    <w:rsid w:val="00AF7977"/>
    <w:rsid w:val="00B00540"/>
    <w:rsid w:val="00B00E70"/>
    <w:rsid w:val="00B03EE9"/>
    <w:rsid w:val="00B046BE"/>
    <w:rsid w:val="00B07219"/>
    <w:rsid w:val="00B115E1"/>
    <w:rsid w:val="00B123BA"/>
    <w:rsid w:val="00B14139"/>
    <w:rsid w:val="00B149BA"/>
    <w:rsid w:val="00B163FB"/>
    <w:rsid w:val="00B17987"/>
    <w:rsid w:val="00B17D85"/>
    <w:rsid w:val="00B2388D"/>
    <w:rsid w:val="00B25136"/>
    <w:rsid w:val="00B26286"/>
    <w:rsid w:val="00B2738A"/>
    <w:rsid w:val="00B27AE5"/>
    <w:rsid w:val="00B33895"/>
    <w:rsid w:val="00B343BD"/>
    <w:rsid w:val="00B3490B"/>
    <w:rsid w:val="00B354B4"/>
    <w:rsid w:val="00B36822"/>
    <w:rsid w:val="00B36E61"/>
    <w:rsid w:val="00B45B16"/>
    <w:rsid w:val="00B47D6A"/>
    <w:rsid w:val="00B5018E"/>
    <w:rsid w:val="00B52627"/>
    <w:rsid w:val="00B53670"/>
    <w:rsid w:val="00B63869"/>
    <w:rsid w:val="00B63D58"/>
    <w:rsid w:val="00B65D85"/>
    <w:rsid w:val="00B72FF8"/>
    <w:rsid w:val="00B760E8"/>
    <w:rsid w:val="00B7705B"/>
    <w:rsid w:val="00B808D4"/>
    <w:rsid w:val="00B80A8A"/>
    <w:rsid w:val="00B813F9"/>
    <w:rsid w:val="00B84930"/>
    <w:rsid w:val="00B85228"/>
    <w:rsid w:val="00B864D8"/>
    <w:rsid w:val="00B8798B"/>
    <w:rsid w:val="00B87C9E"/>
    <w:rsid w:val="00B90665"/>
    <w:rsid w:val="00B91A25"/>
    <w:rsid w:val="00B95ECF"/>
    <w:rsid w:val="00B96AE1"/>
    <w:rsid w:val="00B9708E"/>
    <w:rsid w:val="00BA1ACB"/>
    <w:rsid w:val="00BA2E0E"/>
    <w:rsid w:val="00BA2E3D"/>
    <w:rsid w:val="00BA3903"/>
    <w:rsid w:val="00BA4DF9"/>
    <w:rsid w:val="00BA58FA"/>
    <w:rsid w:val="00BA597B"/>
    <w:rsid w:val="00BA6C71"/>
    <w:rsid w:val="00BA724E"/>
    <w:rsid w:val="00BB0876"/>
    <w:rsid w:val="00BB08B5"/>
    <w:rsid w:val="00BB1644"/>
    <w:rsid w:val="00BB222D"/>
    <w:rsid w:val="00BB2C8E"/>
    <w:rsid w:val="00BB6256"/>
    <w:rsid w:val="00BB6A0E"/>
    <w:rsid w:val="00BC122B"/>
    <w:rsid w:val="00BC24E3"/>
    <w:rsid w:val="00BC5716"/>
    <w:rsid w:val="00BC5E51"/>
    <w:rsid w:val="00BC5E89"/>
    <w:rsid w:val="00BC6111"/>
    <w:rsid w:val="00BC6234"/>
    <w:rsid w:val="00BD07AA"/>
    <w:rsid w:val="00BD123E"/>
    <w:rsid w:val="00BD2AE4"/>
    <w:rsid w:val="00BD5C4D"/>
    <w:rsid w:val="00BD68ED"/>
    <w:rsid w:val="00BD7772"/>
    <w:rsid w:val="00BD7BC6"/>
    <w:rsid w:val="00BE04B5"/>
    <w:rsid w:val="00BE3457"/>
    <w:rsid w:val="00BE5941"/>
    <w:rsid w:val="00BE65B4"/>
    <w:rsid w:val="00BE6C17"/>
    <w:rsid w:val="00BE7501"/>
    <w:rsid w:val="00BF0958"/>
    <w:rsid w:val="00BF1651"/>
    <w:rsid w:val="00BF30BB"/>
    <w:rsid w:val="00BF4035"/>
    <w:rsid w:val="00BF5C99"/>
    <w:rsid w:val="00BF618C"/>
    <w:rsid w:val="00BF6F7E"/>
    <w:rsid w:val="00BF7A4B"/>
    <w:rsid w:val="00C02DC8"/>
    <w:rsid w:val="00C03C75"/>
    <w:rsid w:val="00C041CD"/>
    <w:rsid w:val="00C049E6"/>
    <w:rsid w:val="00C050EA"/>
    <w:rsid w:val="00C0530C"/>
    <w:rsid w:val="00C057B4"/>
    <w:rsid w:val="00C11867"/>
    <w:rsid w:val="00C14094"/>
    <w:rsid w:val="00C17E8F"/>
    <w:rsid w:val="00C21F9A"/>
    <w:rsid w:val="00C2204C"/>
    <w:rsid w:val="00C22924"/>
    <w:rsid w:val="00C22A59"/>
    <w:rsid w:val="00C234DC"/>
    <w:rsid w:val="00C23B42"/>
    <w:rsid w:val="00C24014"/>
    <w:rsid w:val="00C2653C"/>
    <w:rsid w:val="00C27A06"/>
    <w:rsid w:val="00C320F1"/>
    <w:rsid w:val="00C32C17"/>
    <w:rsid w:val="00C33D1B"/>
    <w:rsid w:val="00C34E1B"/>
    <w:rsid w:val="00C41CAF"/>
    <w:rsid w:val="00C45A01"/>
    <w:rsid w:val="00C50458"/>
    <w:rsid w:val="00C50996"/>
    <w:rsid w:val="00C509E6"/>
    <w:rsid w:val="00C5109D"/>
    <w:rsid w:val="00C52A34"/>
    <w:rsid w:val="00C52CF9"/>
    <w:rsid w:val="00C54869"/>
    <w:rsid w:val="00C54BAD"/>
    <w:rsid w:val="00C5706B"/>
    <w:rsid w:val="00C640E8"/>
    <w:rsid w:val="00C64E7E"/>
    <w:rsid w:val="00C65E3D"/>
    <w:rsid w:val="00C6629A"/>
    <w:rsid w:val="00C6643E"/>
    <w:rsid w:val="00C66DFF"/>
    <w:rsid w:val="00C71175"/>
    <w:rsid w:val="00C7467A"/>
    <w:rsid w:val="00C77FD6"/>
    <w:rsid w:val="00C82A41"/>
    <w:rsid w:val="00C82C83"/>
    <w:rsid w:val="00C84DA0"/>
    <w:rsid w:val="00C8527B"/>
    <w:rsid w:val="00C87125"/>
    <w:rsid w:val="00C87296"/>
    <w:rsid w:val="00C90735"/>
    <w:rsid w:val="00C914BA"/>
    <w:rsid w:val="00C92F20"/>
    <w:rsid w:val="00C93383"/>
    <w:rsid w:val="00C939F2"/>
    <w:rsid w:val="00C949AB"/>
    <w:rsid w:val="00C95151"/>
    <w:rsid w:val="00C96113"/>
    <w:rsid w:val="00C9674E"/>
    <w:rsid w:val="00CA3D9F"/>
    <w:rsid w:val="00CA4B46"/>
    <w:rsid w:val="00CA4FF8"/>
    <w:rsid w:val="00CA58BF"/>
    <w:rsid w:val="00CA597F"/>
    <w:rsid w:val="00CA5DF3"/>
    <w:rsid w:val="00CA67DC"/>
    <w:rsid w:val="00CB22AE"/>
    <w:rsid w:val="00CB44A6"/>
    <w:rsid w:val="00CB5414"/>
    <w:rsid w:val="00CB7F7B"/>
    <w:rsid w:val="00CC2872"/>
    <w:rsid w:val="00CD4570"/>
    <w:rsid w:val="00CD5E47"/>
    <w:rsid w:val="00CD649A"/>
    <w:rsid w:val="00CD64BB"/>
    <w:rsid w:val="00CD66BE"/>
    <w:rsid w:val="00CE0C35"/>
    <w:rsid w:val="00CE0C70"/>
    <w:rsid w:val="00CE1AEC"/>
    <w:rsid w:val="00CE2DD5"/>
    <w:rsid w:val="00CE3523"/>
    <w:rsid w:val="00CE3913"/>
    <w:rsid w:val="00CE4030"/>
    <w:rsid w:val="00CE48DE"/>
    <w:rsid w:val="00CE4DAD"/>
    <w:rsid w:val="00CE5412"/>
    <w:rsid w:val="00CE56A9"/>
    <w:rsid w:val="00CE5DF8"/>
    <w:rsid w:val="00CE6A94"/>
    <w:rsid w:val="00CE72E8"/>
    <w:rsid w:val="00CF0DB7"/>
    <w:rsid w:val="00CF355B"/>
    <w:rsid w:val="00CF38ED"/>
    <w:rsid w:val="00CF6013"/>
    <w:rsid w:val="00D0063A"/>
    <w:rsid w:val="00D0112A"/>
    <w:rsid w:val="00D0140D"/>
    <w:rsid w:val="00D046AF"/>
    <w:rsid w:val="00D06485"/>
    <w:rsid w:val="00D06612"/>
    <w:rsid w:val="00D07CCE"/>
    <w:rsid w:val="00D13791"/>
    <w:rsid w:val="00D13928"/>
    <w:rsid w:val="00D141E1"/>
    <w:rsid w:val="00D145FE"/>
    <w:rsid w:val="00D149CB"/>
    <w:rsid w:val="00D155A2"/>
    <w:rsid w:val="00D20137"/>
    <w:rsid w:val="00D21FC7"/>
    <w:rsid w:val="00D2216E"/>
    <w:rsid w:val="00D2406A"/>
    <w:rsid w:val="00D242F3"/>
    <w:rsid w:val="00D27613"/>
    <w:rsid w:val="00D31589"/>
    <w:rsid w:val="00D42A64"/>
    <w:rsid w:val="00D45D86"/>
    <w:rsid w:val="00D470BF"/>
    <w:rsid w:val="00D5222E"/>
    <w:rsid w:val="00D5321B"/>
    <w:rsid w:val="00D53DC9"/>
    <w:rsid w:val="00D55449"/>
    <w:rsid w:val="00D55E22"/>
    <w:rsid w:val="00D622F1"/>
    <w:rsid w:val="00D62C98"/>
    <w:rsid w:val="00D63CD7"/>
    <w:rsid w:val="00D641EC"/>
    <w:rsid w:val="00D67934"/>
    <w:rsid w:val="00D71086"/>
    <w:rsid w:val="00D74DF6"/>
    <w:rsid w:val="00D75963"/>
    <w:rsid w:val="00D80ABC"/>
    <w:rsid w:val="00D8104E"/>
    <w:rsid w:val="00D82ED7"/>
    <w:rsid w:val="00D82F0B"/>
    <w:rsid w:val="00D83467"/>
    <w:rsid w:val="00D835C3"/>
    <w:rsid w:val="00D83E12"/>
    <w:rsid w:val="00D84C46"/>
    <w:rsid w:val="00D85825"/>
    <w:rsid w:val="00D86D34"/>
    <w:rsid w:val="00D87C18"/>
    <w:rsid w:val="00D90282"/>
    <w:rsid w:val="00D91112"/>
    <w:rsid w:val="00D917B1"/>
    <w:rsid w:val="00D937E0"/>
    <w:rsid w:val="00D95A8B"/>
    <w:rsid w:val="00D95D6A"/>
    <w:rsid w:val="00D97097"/>
    <w:rsid w:val="00DA26CC"/>
    <w:rsid w:val="00DA3955"/>
    <w:rsid w:val="00DA571C"/>
    <w:rsid w:val="00DA5B5B"/>
    <w:rsid w:val="00DA64DB"/>
    <w:rsid w:val="00DA6AC7"/>
    <w:rsid w:val="00DA6C4E"/>
    <w:rsid w:val="00DB03F2"/>
    <w:rsid w:val="00DB10F5"/>
    <w:rsid w:val="00DB2CDD"/>
    <w:rsid w:val="00DB31C6"/>
    <w:rsid w:val="00DB333A"/>
    <w:rsid w:val="00DB3758"/>
    <w:rsid w:val="00DB3DFE"/>
    <w:rsid w:val="00DB494E"/>
    <w:rsid w:val="00DB4C9B"/>
    <w:rsid w:val="00DB6CE2"/>
    <w:rsid w:val="00DB76DB"/>
    <w:rsid w:val="00DC0EE9"/>
    <w:rsid w:val="00DC1A5E"/>
    <w:rsid w:val="00DC26D0"/>
    <w:rsid w:val="00DC2927"/>
    <w:rsid w:val="00DC304B"/>
    <w:rsid w:val="00DC548D"/>
    <w:rsid w:val="00DC57E7"/>
    <w:rsid w:val="00DD2DA8"/>
    <w:rsid w:val="00DD361E"/>
    <w:rsid w:val="00DD4481"/>
    <w:rsid w:val="00DD6A26"/>
    <w:rsid w:val="00DD6D18"/>
    <w:rsid w:val="00DE2037"/>
    <w:rsid w:val="00DE45FA"/>
    <w:rsid w:val="00DE48A0"/>
    <w:rsid w:val="00DE564A"/>
    <w:rsid w:val="00DE5AF2"/>
    <w:rsid w:val="00DE7AE4"/>
    <w:rsid w:val="00DF0876"/>
    <w:rsid w:val="00DF0A8F"/>
    <w:rsid w:val="00DF24C3"/>
    <w:rsid w:val="00DF717C"/>
    <w:rsid w:val="00E01CEF"/>
    <w:rsid w:val="00E03C2B"/>
    <w:rsid w:val="00E050AF"/>
    <w:rsid w:val="00E10681"/>
    <w:rsid w:val="00E13A1F"/>
    <w:rsid w:val="00E17645"/>
    <w:rsid w:val="00E23F89"/>
    <w:rsid w:val="00E26DAE"/>
    <w:rsid w:val="00E273C0"/>
    <w:rsid w:val="00E31343"/>
    <w:rsid w:val="00E33222"/>
    <w:rsid w:val="00E338A5"/>
    <w:rsid w:val="00E34A51"/>
    <w:rsid w:val="00E350B1"/>
    <w:rsid w:val="00E35478"/>
    <w:rsid w:val="00E373A3"/>
    <w:rsid w:val="00E42CDA"/>
    <w:rsid w:val="00E46411"/>
    <w:rsid w:val="00E50124"/>
    <w:rsid w:val="00E50873"/>
    <w:rsid w:val="00E50EAE"/>
    <w:rsid w:val="00E5103D"/>
    <w:rsid w:val="00E51754"/>
    <w:rsid w:val="00E52D67"/>
    <w:rsid w:val="00E53D92"/>
    <w:rsid w:val="00E60A11"/>
    <w:rsid w:val="00E62D02"/>
    <w:rsid w:val="00E6374B"/>
    <w:rsid w:val="00E63F7C"/>
    <w:rsid w:val="00E66D98"/>
    <w:rsid w:val="00E73032"/>
    <w:rsid w:val="00E73299"/>
    <w:rsid w:val="00E7398C"/>
    <w:rsid w:val="00E74747"/>
    <w:rsid w:val="00E747DB"/>
    <w:rsid w:val="00E7580A"/>
    <w:rsid w:val="00E77212"/>
    <w:rsid w:val="00E8143F"/>
    <w:rsid w:val="00E81B1D"/>
    <w:rsid w:val="00E840AD"/>
    <w:rsid w:val="00E91700"/>
    <w:rsid w:val="00E91E17"/>
    <w:rsid w:val="00E928CA"/>
    <w:rsid w:val="00E93238"/>
    <w:rsid w:val="00E93443"/>
    <w:rsid w:val="00E94F58"/>
    <w:rsid w:val="00EA25E5"/>
    <w:rsid w:val="00EA6B8A"/>
    <w:rsid w:val="00EA751E"/>
    <w:rsid w:val="00EB0EEE"/>
    <w:rsid w:val="00EB1730"/>
    <w:rsid w:val="00EB247D"/>
    <w:rsid w:val="00EB6E05"/>
    <w:rsid w:val="00EB7A35"/>
    <w:rsid w:val="00EB7F07"/>
    <w:rsid w:val="00EC15C8"/>
    <w:rsid w:val="00EC1C60"/>
    <w:rsid w:val="00EC38C8"/>
    <w:rsid w:val="00EC4336"/>
    <w:rsid w:val="00EC51EF"/>
    <w:rsid w:val="00EC55AC"/>
    <w:rsid w:val="00EC6142"/>
    <w:rsid w:val="00ED00F5"/>
    <w:rsid w:val="00ED08FE"/>
    <w:rsid w:val="00ED0D82"/>
    <w:rsid w:val="00ED17E9"/>
    <w:rsid w:val="00ED38DB"/>
    <w:rsid w:val="00ED3E20"/>
    <w:rsid w:val="00ED40CB"/>
    <w:rsid w:val="00ED56D2"/>
    <w:rsid w:val="00EE0F04"/>
    <w:rsid w:val="00EE2D53"/>
    <w:rsid w:val="00EE55BD"/>
    <w:rsid w:val="00EE5E52"/>
    <w:rsid w:val="00EE667D"/>
    <w:rsid w:val="00EE7F6F"/>
    <w:rsid w:val="00EF0728"/>
    <w:rsid w:val="00EF12AE"/>
    <w:rsid w:val="00EF2425"/>
    <w:rsid w:val="00EF3517"/>
    <w:rsid w:val="00EF3B73"/>
    <w:rsid w:val="00F010F9"/>
    <w:rsid w:val="00F04762"/>
    <w:rsid w:val="00F075A4"/>
    <w:rsid w:val="00F107BE"/>
    <w:rsid w:val="00F10B78"/>
    <w:rsid w:val="00F147D4"/>
    <w:rsid w:val="00F151D1"/>
    <w:rsid w:val="00F152A4"/>
    <w:rsid w:val="00F154E6"/>
    <w:rsid w:val="00F17A1E"/>
    <w:rsid w:val="00F17C0D"/>
    <w:rsid w:val="00F22200"/>
    <w:rsid w:val="00F24E02"/>
    <w:rsid w:val="00F256EE"/>
    <w:rsid w:val="00F26A2C"/>
    <w:rsid w:val="00F26EC6"/>
    <w:rsid w:val="00F27D4C"/>
    <w:rsid w:val="00F27F4F"/>
    <w:rsid w:val="00F3058F"/>
    <w:rsid w:val="00F314F1"/>
    <w:rsid w:val="00F320A2"/>
    <w:rsid w:val="00F3307E"/>
    <w:rsid w:val="00F357A5"/>
    <w:rsid w:val="00F41302"/>
    <w:rsid w:val="00F416CA"/>
    <w:rsid w:val="00F42FE6"/>
    <w:rsid w:val="00F4583F"/>
    <w:rsid w:val="00F45ACE"/>
    <w:rsid w:val="00F55D27"/>
    <w:rsid w:val="00F57C7B"/>
    <w:rsid w:val="00F60CF7"/>
    <w:rsid w:val="00F6270F"/>
    <w:rsid w:val="00F65FB1"/>
    <w:rsid w:val="00F73B09"/>
    <w:rsid w:val="00F74487"/>
    <w:rsid w:val="00F809E0"/>
    <w:rsid w:val="00F80C24"/>
    <w:rsid w:val="00F81100"/>
    <w:rsid w:val="00F83987"/>
    <w:rsid w:val="00F862B7"/>
    <w:rsid w:val="00F87ABD"/>
    <w:rsid w:val="00F9096A"/>
    <w:rsid w:val="00F9110A"/>
    <w:rsid w:val="00F95D62"/>
    <w:rsid w:val="00F96AF4"/>
    <w:rsid w:val="00F98FC5"/>
    <w:rsid w:val="00FA199F"/>
    <w:rsid w:val="00FA408D"/>
    <w:rsid w:val="00FA55FC"/>
    <w:rsid w:val="00FA59FA"/>
    <w:rsid w:val="00FA6AD1"/>
    <w:rsid w:val="00FA6F24"/>
    <w:rsid w:val="00FB08EF"/>
    <w:rsid w:val="00FB4429"/>
    <w:rsid w:val="00FB53FC"/>
    <w:rsid w:val="00FB5676"/>
    <w:rsid w:val="00FB6A9F"/>
    <w:rsid w:val="00FB6FCD"/>
    <w:rsid w:val="00FB729B"/>
    <w:rsid w:val="00FC0193"/>
    <w:rsid w:val="00FC2214"/>
    <w:rsid w:val="00FC2D02"/>
    <w:rsid w:val="00FC3CC5"/>
    <w:rsid w:val="00FC5FF2"/>
    <w:rsid w:val="00FC6FED"/>
    <w:rsid w:val="00FD08A4"/>
    <w:rsid w:val="00FD0A06"/>
    <w:rsid w:val="00FD2906"/>
    <w:rsid w:val="00FD2A8E"/>
    <w:rsid w:val="00FD3EA6"/>
    <w:rsid w:val="00FD4239"/>
    <w:rsid w:val="00FD5261"/>
    <w:rsid w:val="00FD5B5F"/>
    <w:rsid w:val="00FE0A6E"/>
    <w:rsid w:val="00FE203C"/>
    <w:rsid w:val="00FE3F53"/>
    <w:rsid w:val="00FE5372"/>
    <w:rsid w:val="00FF1490"/>
    <w:rsid w:val="00FF332C"/>
    <w:rsid w:val="00FF6045"/>
    <w:rsid w:val="00FF646C"/>
    <w:rsid w:val="00FF65DC"/>
    <w:rsid w:val="02458BA9"/>
    <w:rsid w:val="0FA6E784"/>
    <w:rsid w:val="100720C4"/>
    <w:rsid w:val="10360A28"/>
    <w:rsid w:val="11B3A205"/>
    <w:rsid w:val="11E30CB2"/>
    <w:rsid w:val="1358967A"/>
    <w:rsid w:val="157A32FD"/>
    <w:rsid w:val="1830753E"/>
    <w:rsid w:val="194511D6"/>
    <w:rsid w:val="1CD76AD3"/>
    <w:rsid w:val="1FC353AC"/>
    <w:rsid w:val="222369EC"/>
    <w:rsid w:val="23F734D8"/>
    <w:rsid w:val="2B048232"/>
    <w:rsid w:val="2CA05293"/>
    <w:rsid w:val="2D7B1A27"/>
    <w:rsid w:val="30697631"/>
    <w:rsid w:val="314F17F5"/>
    <w:rsid w:val="37A5EA06"/>
    <w:rsid w:val="3919C16A"/>
    <w:rsid w:val="3A3160B0"/>
    <w:rsid w:val="3F4F19A8"/>
    <w:rsid w:val="405D418C"/>
    <w:rsid w:val="4235724E"/>
    <w:rsid w:val="453B06B2"/>
    <w:rsid w:val="48DF89F5"/>
    <w:rsid w:val="543DE09F"/>
    <w:rsid w:val="570845FE"/>
    <w:rsid w:val="5C8C2784"/>
    <w:rsid w:val="5DF744B9"/>
    <w:rsid w:val="655C5E31"/>
    <w:rsid w:val="679AD39B"/>
    <w:rsid w:val="6C40AAC5"/>
    <w:rsid w:val="752286D4"/>
    <w:rsid w:val="75A67E1B"/>
    <w:rsid w:val="769ACA54"/>
    <w:rsid w:val="79B56DEB"/>
    <w:rsid w:val="7ADB59A4"/>
    <w:rsid w:val="7B6BDD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ACC317"/>
  <w15:docId w15:val="{857520F0-3A3D-9F45-BA51-1FDDAC6AD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iPriority="9"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2" w:semiHidden="1" w:unhideWhenUsed="1"/>
    <w:lsdException w:name="List 3" w:semiHidden="1" w:unhideWhenUsed="1"/>
    <w:lsdException w:name="List Bullet 2"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qFormat="1"/>
    <w:lsdException w:name="Document Map" w:semiHidden="1" w:unhideWhenUsed="1"/>
    <w:lsdException w:name="Plain Text" w:uiPriority="99"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spacing w:after="160" w:line="259" w:lineRule="auto"/>
      <w:textAlignment w:val="baseline"/>
    </w:pPr>
    <w:rPr>
      <w:rFonts w:ascii="Segoe UI" w:eastAsia="Times New Roman" w:hAnsi="Segoe UI"/>
      <w:lang w:eastAsia="zh-CN"/>
    </w:rPr>
  </w:style>
  <w:style w:type="paragraph" w:styleId="Heading1">
    <w:name w:val="heading 1"/>
    <w:basedOn w:val="Normal"/>
    <w:next w:val="Normal"/>
    <w:link w:val="Heading1Char"/>
    <w:qFormat/>
    <w:pPr>
      <w:keepNext/>
      <w:keepLines/>
      <w:overflowPunct/>
      <w:autoSpaceDE/>
      <w:autoSpaceDN/>
      <w:adjustRightInd/>
      <w:spacing w:before="480"/>
      <w:textAlignment w:val="auto"/>
      <w:outlineLvl w:val="0"/>
    </w:pPr>
    <w:rPr>
      <w:rFonts w:asciiTheme="majorHAnsi" w:eastAsiaTheme="majorEastAsia" w:hAnsiTheme="majorHAnsi" w:cstheme="majorBidi"/>
      <w:b/>
      <w:bCs/>
      <w:color w:val="365F91" w:themeColor="accent1" w:themeShade="BF"/>
      <w:sz w:val="28"/>
      <w:szCs w:val="28"/>
      <w:lang w:eastAsia="en-US"/>
    </w:rPr>
  </w:style>
  <w:style w:type="paragraph" w:styleId="Heading2">
    <w:name w:val="heading 2"/>
    <w:basedOn w:val="Normal"/>
    <w:next w:val="Normal"/>
    <w:link w:val="Heading2Char"/>
    <w:unhideWhenUsed/>
    <w:qFormat/>
    <w:pPr>
      <w:keepNext/>
      <w:spacing w:before="240" w:after="60"/>
      <w:outlineLvl w:val="1"/>
    </w:pPr>
    <w:rPr>
      <w:rFonts w:ascii="Tahoma" w:hAnsi="Tahoma" w:cs="Tahoma"/>
      <w:b/>
      <w:bCs/>
      <w:iCs/>
      <w:sz w:val="24"/>
      <w:szCs w:val="28"/>
    </w:rPr>
  </w:style>
  <w:style w:type="paragraph" w:styleId="Heading3">
    <w:name w:val="heading 3"/>
    <w:basedOn w:val="Normal"/>
    <w:next w:val="Normal"/>
    <w:link w:val="Heading3Char"/>
    <w:uiPriority w:val="9"/>
    <w:unhideWhenUsed/>
    <w:qFormat/>
    <w:pPr>
      <w:keepNext/>
      <w:overflowPunct/>
      <w:autoSpaceDE/>
      <w:autoSpaceDN/>
      <w:adjustRightInd/>
      <w:spacing w:before="240" w:after="60"/>
      <w:textAlignment w:val="auto"/>
      <w:outlineLvl w:val="2"/>
    </w:pPr>
    <w:rPr>
      <w:rFonts w:ascii="Arial" w:hAnsi="Arial" w:cs="Arial"/>
      <w:b/>
      <w:bCs/>
      <w:sz w:val="26"/>
      <w:szCs w:val="26"/>
      <w:lang w:eastAsia="en-US"/>
    </w:rPr>
  </w:style>
  <w:style w:type="paragraph" w:styleId="Heading4">
    <w:name w:val="heading 4"/>
    <w:basedOn w:val="Normal"/>
    <w:next w:val="Normal"/>
    <w:link w:val="Heading4Char"/>
    <w:unhideWhenUsed/>
    <w:qFormat/>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character" w:styleId="Emphasis">
    <w:name w:val="Emphasis"/>
    <w:basedOn w:val="DefaultParagraphFont"/>
    <w:qFormat/>
    <w:rPr>
      <w:i/>
      <w:iCs/>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uiPriority w:val="99"/>
    <w:qFormat/>
    <w:pPr>
      <w:tabs>
        <w:tab w:val="center" w:pos="4680"/>
        <w:tab w:val="right" w:pos="9360"/>
      </w:tabs>
    </w:pPr>
  </w:style>
  <w:style w:type="character" w:styleId="Hyperlink">
    <w:name w:val="Hyperlink"/>
    <w:basedOn w:val="DefaultParagraphFont"/>
    <w:qFormat/>
    <w:rPr>
      <w:color w:val="0000FF"/>
      <w:u w:val="single"/>
    </w:rPr>
  </w:style>
  <w:style w:type="paragraph" w:styleId="ListBullet">
    <w:name w:val="List Bullet"/>
    <w:basedOn w:val="Normal"/>
    <w:qFormat/>
    <w:pPr>
      <w:numPr>
        <w:numId w:val="1"/>
      </w:numPr>
      <w:tabs>
        <w:tab w:val="left" w:pos="720"/>
      </w:tabs>
      <w:contextualSpacing/>
    </w:pPr>
  </w:style>
  <w:style w:type="paragraph" w:styleId="ListBullet2">
    <w:name w:val="List Bullet 2"/>
    <w:basedOn w:val="Normal"/>
    <w:link w:val="ListBullet2Char"/>
    <w:qFormat/>
    <w:pPr>
      <w:numPr>
        <w:numId w:val="2"/>
      </w:numPr>
      <w:contextualSpacing/>
    </w:pPr>
  </w:style>
  <w:style w:type="paragraph" w:styleId="NormalWeb">
    <w:name w:val="Normal (Web)"/>
    <w:basedOn w:val="Normal"/>
    <w:uiPriority w:val="99"/>
    <w:unhideWhenUsed/>
    <w:qFormat/>
    <w:pPr>
      <w:overflowPunct/>
      <w:autoSpaceDE/>
      <w:autoSpaceDN/>
      <w:adjustRightInd/>
      <w:spacing w:before="100" w:beforeAutospacing="1" w:after="100" w:afterAutospacing="1"/>
      <w:textAlignment w:val="auto"/>
    </w:pPr>
    <w:rPr>
      <w:rFonts w:ascii="Times New Roman" w:hAnsi="Times New Roman"/>
      <w:sz w:val="24"/>
      <w:szCs w:val="24"/>
      <w:lang w:eastAsia="en-US"/>
    </w:rPr>
  </w:style>
  <w:style w:type="paragraph" w:styleId="PlainText">
    <w:name w:val="Plain Text"/>
    <w:basedOn w:val="Normal"/>
    <w:link w:val="PlainTextChar"/>
    <w:uiPriority w:val="99"/>
    <w:qFormat/>
    <w:pPr>
      <w:overflowPunct/>
      <w:autoSpaceDE/>
      <w:autoSpaceDN/>
      <w:adjustRightInd/>
      <w:textAlignment w:val="auto"/>
    </w:pPr>
    <w:rPr>
      <w:rFonts w:ascii="Courier New" w:eastAsia="MS Mincho" w:hAnsi="Courier New" w:cs="Courier New"/>
      <w:lang w:eastAsia="en-US"/>
    </w:rPr>
  </w:style>
  <w:style w:type="character" w:styleId="Strong">
    <w:name w:val="Strong"/>
    <w:basedOn w:val="DefaultParagraphFont"/>
    <w:uiPriority w:val="22"/>
    <w:qFormat/>
    <w:rPr>
      <w:b/>
      <w:bCs/>
    </w:rPr>
  </w:style>
  <w:style w:type="table" w:styleId="TableGrid">
    <w:name w:val="Table Grid"/>
    <w:basedOn w:val="TableNormal"/>
    <w:qFormat/>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pPr>
      <w:overflowPunct/>
      <w:autoSpaceDE/>
      <w:autoSpaceDN/>
      <w:adjustRightInd/>
      <w:spacing w:before="240" w:after="60"/>
      <w:jc w:val="center"/>
      <w:textAlignment w:val="auto"/>
      <w:outlineLvl w:val="0"/>
    </w:pPr>
    <w:rPr>
      <w:rFonts w:ascii="Cambria" w:hAnsi="Cambria"/>
      <w:b/>
      <w:bCs/>
      <w:kern w:val="28"/>
      <w:sz w:val="32"/>
      <w:szCs w:val="32"/>
      <w:lang w:val="zh-CN"/>
    </w:rPr>
  </w:style>
  <w:style w:type="character" w:customStyle="1" w:styleId="HeaderChar">
    <w:name w:val="Header Char"/>
    <w:basedOn w:val="DefaultParagraphFont"/>
    <w:link w:val="Header"/>
    <w:uiPriority w:val="99"/>
    <w:qFormat/>
    <w:rPr>
      <w:rFonts w:ascii="Segoe UI" w:hAnsi="Segoe UI"/>
      <w:lang w:eastAsia="zh-CN"/>
    </w:rPr>
  </w:style>
  <w:style w:type="character" w:customStyle="1" w:styleId="FooterChar">
    <w:name w:val="Footer Char"/>
    <w:basedOn w:val="DefaultParagraphFont"/>
    <w:link w:val="Footer"/>
    <w:qFormat/>
    <w:rPr>
      <w:rFonts w:ascii="Segoe UI" w:hAnsi="Segoe UI"/>
      <w:lang w:eastAsia="zh-CN"/>
    </w:rPr>
  </w:style>
  <w:style w:type="character" w:customStyle="1" w:styleId="BalloonTextChar">
    <w:name w:val="Balloon Text Char"/>
    <w:basedOn w:val="DefaultParagraphFont"/>
    <w:link w:val="BalloonText"/>
    <w:qFormat/>
    <w:rPr>
      <w:rFonts w:ascii="Tahoma" w:hAnsi="Tahoma" w:cs="Tahoma"/>
      <w:sz w:val="16"/>
      <w:szCs w:val="16"/>
      <w:lang w:eastAsia="zh-CN"/>
    </w:rPr>
  </w:style>
  <w:style w:type="character" w:customStyle="1" w:styleId="Heading3Char">
    <w:name w:val="Heading 3 Char"/>
    <w:basedOn w:val="DefaultParagraphFont"/>
    <w:link w:val="Heading3"/>
    <w:uiPriority w:val="9"/>
    <w:qFormat/>
    <w:rPr>
      <w:rFonts w:ascii="Arial" w:hAnsi="Arial" w:cs="Arial"/>
      <w:b/>
      <w:bCs/>
      <w:sz w:val="26"/>
      <w:szCs w:val="26"/>
      <w:lang w:eastAsia="en-US"/>
    </w:rPr>
  </w:style>
  <w:style w:type="paragraph" w:styleId="ListParagraph">
    <w:name w:val="List Paragraph"/>
    <w:basedOn w:val="Normal"/>
    <w:uiPriority w:val="34"/>
    <w:qFormat/>
    <w:pPr>
      <w:ind w:left="720"/>
      <w:contextualSpacing/>
    </w:pPr>
  </w:style>
  <w:style w:type="paragraph" w:customStyle="1" w:styleId="Candidatename">
    <w:name w:val="Candidate name"/>
    <w:basedOn w:val="Normal"/>
    <w:qFormat/>
    <w:pPr>
      <w:jc w:val="center"/>
    </w:pPr>
    <w:rPr>
      <w:b/>
      <w:sz w:val="24"/>
      <w:szCs w:val="22"/>
    </w:rPr>
  </w:style>
  <w:style w:type="paragraph" w:customStyle="1" w:styleId="Candidatetitle">
    <w:name w:val="Candidate title"/>
    <w:basedOn w:val="Normal"/>
    <w:qFormat/>
    <w:pPr>
      <w:jc w:val="center"/>
    </w:pPr>
    <w:rPr>
      <w:sz w:val="24"/>
      <w:szCs w:val="22"/>
    </w:rPr>
  </w:style>
  <w:style w:type="paragraph" w:customStyle="1" w:styleId="Sectiontitle">
    <w:name w:val="Section title"/>
    <w:basedOn w:val="Normal"/>
    <w:qFormat/>
    <w:rPr>
      <w:b/>
      <w:sz w:val="22"/>
    </w:rPr>
  </w:style>
  <w:style w:type="paragraph" w:customStyle="1" w:styleId="Jobtitle">
    <w:name w:val="Job title"/>
    <w:basedOn w:val="Normal"/>
    <w:qFormat/>
    <w:rPr>
      <w:b/>
    </w:rPr>
  </w:style>
  <w:style w:type="paragraph" w:customStyle="1" w:styleId="Description3">
    <w:name w:val="Description 3"/>
    <w:basedOn w:val="ListBullet2"/>
    <w:link w:val="Description3Char"/>
    <w:qFormat/>
    <w:pPr>
      <w:numPr>
        <w:numId w:val="3"/>
      </w:numPr>
      <w:ind w:left="1440"/>
    </w:pPr>
  </w:style>
  <w:style w:type="character" w:customStyle="1" w:styleId="ListBullet2Char">
    <w:name w:val="List Bullet 2 Char"/>
    <w:basedOn w:val="DefaultParagraphFont"/>
    <w:link w:val="ListBullet2"/>
    <w:qFormat/>
    <w:rPr>
      <w:rFonts w:ascii="Segoe UI" w:eastAsia="Times New Roman" w:hAnsi="Segoe UI"/>
      <w:lang w:eastAsia="zh-CN"/>
    </w:rPr>
  </w:style>
  <w:style w:type="character" w:customStyle="1" w:styleId="Description3Char">
    <w:name w:val="Description 3 Char"/>
    <w:basedOn w:val="ListBullet2Char"/>
    <w:link w:val="Description3"/>
    <w:qFormat/>
    <w:rPr>
      <w:rFonts w:ascii="Segoe UI" w:eastAsia="Times New Roman" w:hAnsi="Segoe UI"/>
      <w:lang w:eastAsia="zh-CN"/>
    </w:rPr>
  </w:style>
  <w:style w:type="character" w:customStyle="1" w:styleId="apple-converted-space">
    <w:name w:val="apple-converted-space"/>
    <w:basedOn w:val="DefaultParagraphFont"/>
    <w:qFormat/>
  </w:style>
  <w:style w:type="character" w:customStyle="1" w:styleId="Heading4Char">
    <w:name w:val="Heading 4 Char"/>
    <w:basedOn w:val="DefaultParagraphFont"/>
    <w:link w:val="Heading4"/>
    <w:qFormat/>
    <w:rPr>
      <w:rFonts w:asciiTheme="majorHAnsi" w:eastAsiaTheme="majorEastAsia" w:hAnsiTheme="majorHAnsi" w:cstheme="majorBidi"/>
      <w:b/>
      <w:bCs/>
      <w:i/>
      <w:iCs/>
      <w:color w:val="4F81BD" w:themeColor="accent1"/>
      <w:lang w:eastAsia="zh-CN"/>
    </w:rPr>
  </w:style>
  <w:style w:type="character" w:customStyle="1" w:styleId="floatright">
    <w:name w:val="floatright"/>
    <w:basedOn w:val="DefaultParagraphFont"/>
    <w:qFormat/>
  </w:style>
  <w:style w:type="paragraph" w:customStyle="1" w:styleId="StyleStyleHeading3BottomSinglesolidlineAuto075ptLi">
    <w:name w:val="Style Style Heading 3 + Bottom: (Single solid line Auto  0.75 pt Li..."/>
    <w:basedOn w:val="Normal"/>
    <w:qFormat/>
    <w:pPr>
      <w:keepNext/>
      <w:pBdr>
        <w:bottom w:val="dotted" w:sz="4" w:space="1" w:color="auto"/>
      </w:pBdr>
      <w:shd w:val="clear" w:color="auto" w:fill="F3F3F3"/>
      <w:tabs>
        <w:tab w:val="right" w:pos="8460"/>
      </w:tabs>
      <w:overflowPunct/>
      <w:autoSpaceDE/>
      <w:autoSpaceDN/>
      <w:adjustRightInd/>
      <w:spacing w:after="60"/>
      <w:textAlignment w:val="auto"/>
      <w:outlineLvl w:val="2"/>
    </w:pPr>
    <w:rPr>
      <w:rFonts w:ascii="Arial" w:hAnsi="Arial"/>
      <w:b/>
      <w:bCs/>
      <w:sz w:val="26"/>
      <w:lang w:eastAsia="en-US"/>
    </w:rPr>
  </w:style>
  <w:style w:type="character" w:customStyle="1" w:styleId="PlainTextChar">
    <w:name w:val="Plain Text Char"/>
    <w:basedOn w:val="DefaultParagraphFont"/>
    <w:link w:val="PlainText"/>
    <w:uiPriority w:val="99"/>
    <w:qFormat/>
    <w:rPr>
      <w:rFonts w:ascii="Courier New" w:eastAsia="MS Mincho" w:hAnsi="Courier New" w:cs="Courier New"/>
    </w:rPr>
  </w:style>
  <w:style w:type="character" w:customStyle="1" w:styleId="Heading1Char">
    <w:name w:val="Heading 1 Char"/>
    <w:basedOn w:val="DefaultParagraphFont"/>
    <w:link w:val="Heading1"/>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qFormat/>
    <w:rPr>
      <w:rFonts w:ascii="Tahoma" w:hAnsi="Tahoma" w:cs="Tahoma"/>
      <w:b/>
      <w:bCs/>
      <w:iCs/>
      <w:sz w:val="24"/>
      <w:szCs w:val="28"/>
      <w:lang w:eastAsia="zh-CN"/>
    </w:rPr>
  </w:style>
  <w:style w:type="paragraph" w:customStyle="1" w:styleId="Default">
    <w:name w:val="Default"/>
    <w:qFormat/>
    <w:pPr>
      <w:spacing w:after="160" w:line="259" w:lineRule="auto"/>
    </w:pPr>
    <w:rPr>
      <w:rFonts w:ascii="Helvetica Neue" w:eastAsia="Arial Unicode MS" w:hAnsi="Helvetica Neue" w:cs="Arial Unicode MS"/>
      <w:color w:val="000000"/>
      <w:sz w:val="22"/>
      <w:szCs w:val="22"/>
      <w:lang w:eastAsia="ja-JP"/>
    </w:rPr>
  </w:style>
  <w:style w:type="character" w:customStyle="1" w:styleId="TitleChar">
    <w:name w:val="Title Char"/>
    <w:basedOn w:val="DefaultParagraphFont"/>
    <w:link w:val="Title"/>
    <w:qFormat/>
    <w:rPr>
      <w:rFonts w:ascii="Cambria" w:hAnsi="Cambria"/>
      <w:b/>
      <w:bCs/>
      <w:kern w:val="28"/>
      <w:sz w:val="32"/>
      <w:szCs w:val="32"/>
      <w:lang w:val="zh-CN" w:eastAsia="zh-CN"/>
    </w:rPr>
  </w:style>
  <w:style w:type="paragraph" w:customStyle="1" w:styleId="INET-Body">
    <w:name w:val="INET-Body"/>
    <w:basedOn w:val="Normal"/>
    <w:qFormat/>
    <w:pPr>
      <w:overflowPunct/>
      <w:autoSpaceDE/>
      <w:autoSpaceDN/>
      <w:adjustRightInd/>
      <w:spacing w:after="0" w:line="240" w:lineRule="auto"/>
      <w:textAlignment w:val="auto"/>
    </w:pPr>
    <w:rPr>
      <w:rFonts w:asciiTheme="minorHAnsi" w:eastAsiaTheme="minorHAnsi" w:hAnsiTheme="minorHAnsi" w:cstheme="minorBidi"/>
      <w:sz w:val="18"/>
      <w:szCs w:val="22"/>
      <w:lang w:eastAsia="en-US"/>
    </w:rPr>
  </w:style>
  <w:style w:type="paragraph" w:customStyle="1" w:styleId="BulletList">
    <w:name w:val="Bullet List"/>
    <w:basedOn w:val="Normal"/>
    <w:qFormat/>
    <w:pPr>
      <w:numPr>
        <w:numId w:val="4"/>
      </w:numPr>
      <w:overflowPunct/>
      <w:autoSpaceDE/>
      <w:autoSpaceDN/>
      <w:adjustRightInd/>
      <w:spacing w:after="0" w:line="240" w:lineRule="auto"/>
      <w:textAlignment w:val="auto"/>
    </w:pPr>
    <w:rPr>
      <w:rFonts w:asciiTheme="minorHAnsi" w:eastAsiaTheme="minorHAnsi" w:hAnsiTheme="minorHAnsi" w:cstheme="minorBidi"/>
      <w:sz w:val="18"/>
      <w:szCs w:val="22"/>
      <w:lang w:eastAsia="en-US"/>
    </w:rPr>
  </w:style>
  <w:style w:type="character" w:customStyle="1" w:styleId="normaltextrun">
    <w:name w:val="normaltextrun"/>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62054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R:\Resume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DAEF69-4208-451B-967F-CC80AA4D6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R:\Resume5.dot</Template>
  <TotalTime>49</TotalTime>
  <Pages>8</Pages>
  <Words>1681</Words>
  <Characters>9584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CV</vt:lpstr>
    </vt:vector>
  </TitlesOfParts>
  <Company>Legato Systems</Company>
  <LinksUpToDate>false</LinksUpToDate>
  <CharactersWithSpaces>11243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dc:title>
  <dc:creator>Fsoft</dc:creator>
  <dc:description>careersvn@infonam.com</dc:description>
  <cp:lastModifiedBy>Ha Kim Van</cp:lastModifiedBy>
  <cp:revision>200</cp:revision>
  <cp:lastPrinted>2010-11-23T07:57:00Z</cp:lastPrinted>
  <dcterms:created xsi:type="dcterms:W3CDTF">2022-06-14T10:13:00Z</dcterms:created>
  <dcterms:modified xsi:type="dcterms:W3CDTF">2025-11-04T05:13:00Z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F0F3B50A76B745BDBC9B79DD6ABCB98B</vt:lpwstr>
  </property>
</Properties>
</file>